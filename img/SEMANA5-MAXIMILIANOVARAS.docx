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8D53" w14:textId="77777777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2D66BE1D" wp14:editId="1EEEEF6F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22C47728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661BF060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58E19194" w14:textId="77777777" w:rsidR="006B5294" w:rsidRDefault="006B5294" w:rsidP="006B5294">
      <w:pPr>
        <w:pStyle w:val="Ttulo"/>
        <w:jc w:val="both"/>
      </w:pPr>
    </w:p>
    <w:p w14:paraId="609ABA86" w14:textId="77777777" w:rsidR="00B41CE4" w:rsidRPr="00A95C8A" w:rsidRDefault="00BF1050" w:rsidP="006B5294">
      <w:pPr>
        <w:pStyle w:val="Ttulo"/>
        <w:jc w:val="both"/>
      </w:pPr>
      <w:r w:rsidRPr="00A95C8A">
        <w:t>Título del trabajo</w:t>
      </w:r>
    </w:p>
    <w:p w14:paraId="2AF285C4" w14:textId="77777777" w:rsidR="005D53D3" w:rsidRPr="00325C35" w:rsidRDefault="00403408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0AB7B1" w14:textId="77777777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</w:p>
                          <w:p w14:paraId="6D35B789" w14:textId="77777777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</w:t>
                            </w:r>
                            <w:r w:rsidR="00625F91">
                              <w:rPr>
                                <w:color w:val="FFFFFF" w:themeColor="background1"/>
                              </w:rPr>
                              <w:t xml:space="preserve"> la asignatura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:</w:t>
                            </w:r>
                          </w:p>
                          <w:p w14:paraId="40CF0735" w14:textId="77777777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</w:p>
                          <w:p w14:paraId="615444DC" w14:textId="77777777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</w:p>
                          <w:p w14:paraId="78E28622" w14:textId="77777777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230AB7B1" w14:textId="77777777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</w:p>
                    <w:p w14:paraId="6D35B789" w14:textId="77777777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</w:t>
                      </w:r>
                      <w:r w:rsidR="00625F91">
                        <w:rPr>
                          <w:color w:val="FFFFFF" w:themeColor="background1"/>
                        </w:rPr>
                        <w:t xml:space="preserve"> la asignatura</w:t>
                      </w:r>
                      <w:r w:rsidRPr="00BE45B0">
                        <w:rPr>
                          <w:color w:val="FFFFFF" w:themeColor="background1"/>
                        </w:rPr>
                        <w:t>:</w:t>
                      </w:r>
                    </w:p>
                    <w:p w14:paraId="40CF0735" w14:textId="77777777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</w:p>
                    <w:p w14:paraId="615444DC" w14:textId="77777777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</w:p>
                    <w:p w14:paraId="78E28622" w14:textId="77777777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10237452" w:displacedByCustomXml="next"/>
    <w:bookmarkStart w:id="2" w:name="_Toc108796999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350276F0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A999AA6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6E9800F2" w14:textId="7B4502D0" w:rsidR="00AD2036" w:rsidRPr="00FC1F04" w:rsidRDefault="00906253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 w:rsidRPr="00FC1F04">
            <w:rPr>
              <w:rFonts w:ascii="Verdana" w:hAnsi="Verdana"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FC1F04">
            <w:rPr>
              <w:rFonts w:ascii="Verdana" w:hAnsi="Verdana"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FC1F04">
            <w:rPr>
              <w:rFonts w:ascii="Verdana" w:hAnsi="Verdana"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226462104" w:history="1">
            <w:r w:rsidR="00AD2036" w:rsidRPr="00FC1F04">
              <w:rPr>
                <w:rStyle w:val="Hipervnculo"/>
                <w:rFonts w:ascii="Verdana" w:hAnsi="Verdana"/>
                <w:noProof/>
              </w:rPr>
              <w:t>Caso / desafío seleccionado (obligatorio)</w:t>
            </w:r>
            <w:r w:rsidR="00AD2036" w:rsidRPr="00FC1F04">
              <w:rPr>
                <w:rFonts w:ascii="Verdana" w:hAnsi="Verdana"/>
                <w:noProof/>
                <w:webHidden/>
              </w:rPr>
              <w:tab/>
            </w:r>
            <w:r w:rsidR="00AD2036"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="00AD2036" w:rsidRPr="00FC1F04">
              <w:rPr>
                <w:rFonts w:ascii="Verdana" w:hAnsi="Verdana"/>
                <w:noProof/>
                <w:webHidden/>
              </w:rPr>
              <w:instrText xml:space="preserve"> PAGEREF _Toc226462104 \h </w:instrText>
            </w:r>
            <w:r w:rsidR="00AD2036" w:rsidRPr="00FC1F04">
              <w:rPr>
                <w:rFonts w:ascii="Verdana" w:hAnsi="Verdana"/>
                <w:noProof/>
                <w:webHidden/>
              </w:rPr>
            </w:r>
            <w:r w:rsidR="00AD2036"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3</w:t>
            </w:r>
            <w:r w:rsidR="00AD2036"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58693521" w14:textId="08C9DA63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05" w:history="1">
            <w:r w:rsidRPr="00FC1F04">
              <w:rPr>
                <w:rStyle w:val="Hipervnculo"/>
                <w:rFonts w:ascii="Verdana" w:hAnsi="Verdana"/>
                <w:noProof/>
              </w:rPr>
              <w:t>1. Planteamiento del problema y fundamentación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_Toc226462105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3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57281E82" w14:textId="40C3EE7C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06" w:history="1">
            <w:r w:rsidRPr="00FC1F04">
              <w:rPr>
                <w:rStyle w:val="Hipervnculo"/>
                <w:rFonts w:ascii="Verdana" w:hAnsi="Verdana"/>
                <w:noProof/>
              </w:rPr>
              <w:t>2. Objetivos de la propuesta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_Toc226462106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3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3927542B" w14:textId="5AFEEAD6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07" w:history="1">
            <w:r w:rsidRPr="00FC1F04">
              <w:rPr>
                <w:rStyle w:val="Hipervnculo"/>
                <w:rFonts w:ascii="Verdana" w:hAnsi="Verdana"/>
                <w:noProof/>
              </w:rPr>
              <w:t>5. Modelo de implementación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_Toc226462107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5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34D4C186" w14:textId="4809AC15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08" w:history="1">
            <w:r w:rsidRPr="00FC1F04">
              <w:rPr>
                <w:rStyle w:val="Hipervnculo"/>
                <w:rFonts w:ascii="Verdana" w:hAnsi="Verdana"/>
                <w:noProof/>
              </w:rPr>
              <w:t>6. Monitoreo y mejora continua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_Toc226462108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5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61110B98" w14:textId="409F65B3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09" w:history="1">
            <w:r w:rsidRPr="00FC1F04">
              <w:rPr>
                <w:rStyle w:val="Hipervnculo"/>
                <w:rFonts w:ascii="Verdana" w:hAnsi="Verdana"/>
                <w:noProof/>
              </w:rPr>
              <w:t>7. Conclusiones y proyección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_Toc226462109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6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65F69EDB" w14:textId="6806F32A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10" w:history="1">
            <w:r w:rsidRPr="00FC1F04">
              <w:rPr>
                <w:rStyle w:val="Hipervnculo"/>
                <w:rFonts w:ascii="Verdana" w:hAnsi="Verdana"/>
                <w:noProof/>
              </w:rPr>
              <w:t>8. Procesos de información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_Toc226462110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6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1393331" w14:textId="47AFB0A4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11" w:history="1">
            <w:r w:rsidRPr="00FC1F04">
              <w:rPr>
                <w:rStyle w:val="Hipervnculo"/>
                <w:rFonts w:ascii="Verdana" w:hAnsi="Verdana"/>
                <w:noProof/>
              </w:rPr>
              <w:t>9. Retroalimentación organizacional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_Toc226462111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7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A6DAD66" w14:textId="1DCA7FD6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12" w:history="1">
            <w:r w:rsidRPr="00FC1F04">
              <w:rPr>
                <w:rStyle w:val="Hipervnculo"/>
                <w:rFonts w:ascii="Verdana" w:hAnsi="Verdana"/>
                <w:noProof/>
              </w:rPr>
              <w:t>10. Optimización de recursos y sostenibilidad a largo plazo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_Toc226462112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7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6CA210A5" w14:textId="56E15E63" w:rsidR="00AD2036" w:rsidRPr="00FC1F04" w:rsidRDefault="00AD2036">
          <w:pPr>
            <w:pStyle w:val="TDC2"/>
            <w:tabs>
              <w:tab w:val="right" w:leader="dot" w:pos="8970"/>
            </w:tabs>
            <w:rPr>
              <w:rFonts w:ascii="Verdana" w:hAnsi="Verdana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6462113" w:history="1">
            <w:r w:rsidRPr="00FC1F04">
              <w:rPr>
                <w:rStyle w:val="Hipervnculo"/>
                <w:rFonts w:ascii="Verdana" w:hAnsi="Verdana"/>
                <w:noProof/>
              </w:rPr>
              <w:t>11. Formalidad y autonomía</w:t>
            </w:r>
            <w:r w:rsidRPr="00FC1F04">
              <w:rPr>
                <w:rFonts w:ascii="Verdana" w:hAnsi="Verdana"/>
                <w:noProof/>
                <w:webHidden/>
              </w:rPr>
              <w:tab/>
            </w:r>
            <w:r w:rsidRPr="00FC1F04">
              <w:rPr>
                <w:rFonts w:ascii="Verdana" w:hAnsi="Verdana"/>
                <w:noProof/>
                <w:webHidden/>
              </w:rPr>
              <w:fldChar w:fldCharType="begin"/>
            </w:r>
            <w:r w:rsidRPr="00FC1F04">
              <w:rPr>
                <w:rFonts w:ascii="Verdana" w:hAnsi="Verdana"/>
                <w:noProof/>
                <w:webHidden/>
              </w:rPr>
              <w:instrText xml:space="preserve"> PAGEREF _Toc226462113 \h </w:instrText>
            </w:r>
            <w:r w:rsidRPr="00FC1F04">
              <w:rPr>
                <w:rFonts w:ascii="Verdana" w:hAnsi="Verdana"/>
                <w:noProof/>
                <w:webHidden/>
              </w:rPr>
            </w:r>
            <w:r w:rsidRPr="00FC1F04">
              <w:rPr>
                <w:rFonts w:ascii="Verdana" w:hAnsi="Verdana"/>
                <w:noProof/>
                <w:webHidden/>
              </w:rPr>
              <w:fldChar w:fldCharType="separate"/>
            </w:r>
            <w:r w:rsidR="00FC1F04">
              <w:rPr>
                <w:rFonts w:ascii="Verdana" w:hAnsi="Verdana"/>
                <w:noProof/>
                <w:webHidden/>
              </w:rPr>
              <w:t>8</w:t>
            </w:r>
            <w:r w:rsidRPr="00FC1F04">
              <w:rPr>
                <w:rFonts w:ascii="Verdana" w:hAnsi="Verdana"/>
                <w:noProof/>
                <w:webHidden/>
              </w:rPr>
              <w:fldChar w:fldCharType="end"/>
            </w:r>
          </w:hyperlink>
        </w:p>
        <w:p w14:paraId="441A96D1" w14:textId="20658E0B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FC1F04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4B18B1DB" w14:textId="77777777" w:rsidR="00906253" w:rsidRPr="00325C35" w:rsidRDefault="00906253" w:rsidP="00D164D0"/>
    <w:p w14:paraId="0D6C07E9" w14:textId="77777777" w:rsidR="00602A91" w:rsidRDefault="00602A91" w:rsidP="00D164D0"/>
    <w:p w14:paraId="047837F6" w14:textId="77777777" w:rsidR="00602A91" w:rsidRDefault="00602A91" w:rsidP="00D164D0"/>
    <w:p w14:paraId="13078255" w14:textId="77777777" w:rsidR="00602A91" w:rsidRDefault="00602A91" w:rsidP="00D164D0"/>
    <w:p w14:paraId="221F9F91" w14:textId="77777777" w:rsidR="00602A91" w:rsidRDefault="00602A91" w:rsidP="00D164D0"/>
    <w:p w14:paraId="3239495B" w14:textId="77777777" w:rsidR="00602A91" w:rsidRDefault="00602A91" w:rsidP="00D164D0"/>
    <w:p w14:paraId="5ABFED11" w14:textId="77777777" w:rsidR="00602A91" w:rsidRDefault="00602A91" w:rsidP="00D164D0"/>
    <w:p w14:paraId="05EDAFDB" w14:textId="77777777" w:rsidR="003B135B" w:rsidRDefault="003B135B" w:rsidP="00D164D0"/>
    <w:p w14:paraId="0FF68A2F" w14:textId="77777777" w:rsidR="00602A91" w:rsidRDefault="00602A91" w:rsidP="00D164D0"/>
    <w:p w14:paraId="04EF84E5" w14:textId="620D7665" w:rsidR="00A85D14" w:rsidRPr="003B135B" w:rsidRDefault="00F53DAC" w:rsidP="003B135B">
      <w:pPr>
        <w:pStyle w:val="Ttulo2"/>
      </w:pPr>
      <w:bookmarkStart w:id="3" w:name="_Toc226462104"/>
      <w:bookmarkEnd w:id="0"/>
      <w:bookmarkEnd w:id="2"/>
      <w:bookmarkEnd w:id="1"/>
      <w:r w:rsidRPr="003B135B">
        <w:lastRenderedPageBreak/>
        <w:t>Caso / desafío seleccionado (obligatorio)</w:t>
      </w:r>
      <w:bookmarkEnd w:id="3"/>
    </w:p>
    <w:p w14:paraId="73CA0554" w14:textId="1AD6E3D0" w:rsidR="00A85D14" w:rsidRDefault="005875FC">
      <w:r>
        <w:t>Completen</w:t>
      </w:r>
      <w:r w:rsidR="00861551">
        <w:t xml:space="preserve"> con el caso seleccionado</w:t>
      </w:r>
      <w:r>
        <w:t xml:space="preserve">. </w:t>
      </w:r>
    </w:p>
    <w:p w14:paraId="283B53F0" w14:textId="6F8265DE" w:rsidR="00A85D14" w:rsidRDefault="00F53DAC">
      <w:r>
        <w:t>Opción A: Caso real del equipo (usar la Ficha técnica S4 como línea base).</w:t>
      </w:r>
    </w:p>
    <w:p w14:paraId="070FF1BD" w14:textId="0474100D" w:rsidR="00A85D14" w:rsidRDefault="00F53DAC">
      <w:r>
        <w:t>Opción B: Caso simulado transversal “Centro Integral NovaVida”.</w:t>
      </w:r>
    </w:p>
    <w:p w14:paraId="6E22E48F" w14:textId="77777777" w:rsidR="00861551" w:rsidRDefault="00861551"/>
    <w:p w14:paraId="70A251DE" w14:textId="23AEBD54" w:rsidR="003B135B" w:rsidRDefault="00861551">
      <w:r>
        <w:t>_______________________________________________________</w:t>
      </w:r>
    </w:p>
    <w:p w14:paraId="7D5A7477" w14:textId="77777777" w:rsidR="003B135B" w:rsidRDefault="003B135B"/>
    <w:p w14:paraId="6A062044" w14:textId="77777777" w:rsidR="003B135B" w:rsidRDefault="003B135B"/>
    <w:p w14:paraId="6D4F41CE" w14:textId="312210BB" w:rsidR="00A85D14" w:rsidRPr="003B135B" w:rsidRDefault="00F53DAC" w:rsidP="005875FC">
      <w:pPr>
        <w:pStyle w:val="Ttulo2"/>
      </w:pPr>
      <w:bookmarkStart w:id="4" w:name="_Toc226462105"/>
      <w:r w:rsidRPr="003B135B">
        <w:t>1. Planteamiento del problema y fundamentación</w:t>
      </w:r>
      <w:bookmarkEnd w:id="4"/>
      <w:r w:rsidRPr="003B135B">
        <w:t xml:space="preserve"> </w:t>
      </w:r>
    </w:p>
    <w:p w14:paraId="2179DBAB" w14:textId="50AD4079" w:rsidR="00861551" w:rsidRDefault="00861551">
      <w:r w:rsidRPr="00861551">
        <w:t>Síntesis del problema, contexto, relevancia y vínculo con ODS pertinentes.</w:t>
      </w:r>
    </w:p>
    <w:p w14:paraId="218F3D5F" w14:textId="66004000" w:rsidR="00E41FAE" w:rsidRDefault="00E41FAE">
      <w:r>
        <w:t>Mínimo 200 y máximo 500 palabras</w:t>
      </w:r>
    </w:p>
    <w:p w14:paraId="7AE1D273" w14:textId="0A20A580" w:rsidR="00A85D14" w:rsidRDefault="00F53DAC">
      <w:r>
        <w:t>__________________________________________________________</w:t>
      </w:r>
    </w:p>
    <w:p w14:paraId="445386BB" w14:textId="511D7848" w:rsidR="00A85D14" w:rsidRDefault="00F53DAC">
      <w:r>
        <w:t>__________________________________________________________</w:t>
      </w:r>
    </w:p>
    <w:p w14:paraId="53647EA3" w14:textId="53EF3588" w:rsidR="00A85D14" w:rsidRDefault="00F53DAC">
      <w:r>
        <w:t>__________________________________________________________</w:t>
      </w:r>
    </w:p>
    <w:p w14:paraId="515B10BA" w14:textId="63306C3F" w:rsidR="00A85D14" w:rsidRDefault="00F53DAC">
      <w:r>
        <w:t>__________________________________________________________</w:t>
      </w:r>
    </w:p>
    <w:p w14:paraId="2D9D7D6C" w14:textId="16D2D1FF" w:rsidR="00A85D14" w:rsidRPr="005875FC" w:rsidRDefault="00F53DAC" w:rsidP="00FC1F04">
      <w:pPr>
        <w:pStyle w:val="Ttulo2"/>
        <w:spacing w:before="240"/>
      </w:pPr>
      <w:bookmarkStart w:id="5" w:name="_Toc226462106"/>
      <w:r w:rsidRPr="005875FC">
        <w:t>2. Objetivos de la propuesta</w:t>
      </w:r>
      <w:bookmarkEnd w:id="5"/>
      <w:r w:rsidRPr="005875FC">
        <w:t xml:space="preserve"> </w:t>
      </w:r>
    </w:p>
    <w:p w14:paraId="2633D89D" w14:textId="77777777" w:rsidR="00861551" w:rsidRDefault="00861551">
      <w:r w:rsidRPr="00861551">
        <w:t>1 objetivo general y 2–3 objetivos específicos alineados con sostenibilidad, innovación y responsabilidad social.</w:t>
      </w:r>
    </w:p>
    <w:p w14:paraId="1B4CC6D0" w14:textId="61FEDAF5" w:rsidR="00A85D14" w:rsidRDefault="00F53DAC">
      <w:r>
        <w:t>Objetivo genera</w:t>
      </w:r>
      <w:r w:rsidR="00E41FAE">
        <w:t xml:space="preserve">l </w:t>
      </w:r>
    </w:p>
    <w:p w14:paraId="7415FE92" w14:textId="5A123290" w:rsidR="00E41FAE" w:rsidRDefault="00E41FAE" w:rsidP="00E41FAE">
      <w:r>
        <w:t>Mínimo 20 y máximo 70 palabras</w:t>
      </w:r>
    </w:p>
    <w:p w14:paraId="0922C744" w14:textId="77777777" w:rsidR="00E41FAE" w:rsidRDefault="00E41FAE"/>
    <w:p w14:paraId="6B73D235" w14:textId="16602E86" w:rsidR="00A85D14" w:rsidRDefault="00F53DAC">
      <w:r>
        <w:t>__________________________________________________________</w:t>
      </w:r>
    </w:p>
    <w:p w14:paraId="55542161" w14:textId="7AFBBD65" w:rsidR="00A85D14" w:rsidRDefault="00F53DAC">
      <w:r>
        <w:t>__________________________________________________________</w:t>
      </w:r>
    </w:p>
    <w:p w14:paraId="72E26F74" w14:textId="77777777" w:rsidR="00FC1F04" w:rsidRDefault="00FC1F04"/>
    <w:p w14:paraId="17917642" w14:textId="57304C0D" w:rsidR="00A85D14" w:rsidRDefault="00F53DAC">
      <w:r>
        <w:lastRenderedPageBreak/>
        <w:t>Objetivos específicos (2–3):</w:t>
      </w:r>
    </w:p>
    <w:p w14:paraId="42728AA8" w14:textId="269DB977" w:rsidR="00A85D14" w:rsidRDefault="00F53DAC">
      <w:r>
        <w:t>__________________________________________________________</w:t>
      </w:r>
    </w:p>
    <w:p w14:paraId="3F3E3037" w14:textId="0BE0C1C1" w:rsidR="00A85D14" w:rsidRDefault="00F53DAC">
      <w:r>
        <w:t>__________________________________________________________</w:t>
      </w:r>
    </w:p>
    <w:p w14:paraId="028CFDC5" w14:textId="0E6BD31F" w:rsidR="00861551" w:rsidRDefault="00861551" w:rsidP="00FC1F04">
      <w:pPr>
        <w:spacing w:before="240"/>
        <w:rPr>
          <w:rFonts w:eastAsiaTheme="majorEastAsia"/>
          <w:sz w:val="36"/>
          <w:szCs w:val="28"/>
        </w:rPr>
      </w:pPr>
      <w:r w:rsidRPr="00861551">
        <w:rPr>
          <w:rFonts w:eastAsiaTheme="majorEastAsia"/>
          <w:sz w:val="36"/>
          <w:szCs w:val="28"/>
        </w:rPr>
        <w:t>3. Propuesta innovadora y triple impacto</w:t>
      </w:r>
    </w:p>
    <w:p w14:paraId="713849DD" w14:textId="7CE8295C" w:rsidR="00E41FAE" w:rsidRDefault="00E41FAE" w:rsidP="00E41FAE">
      <w:r>
        <w:t>Mínimo 100 y máximo 300 palabras</w:t>
      </w:r>
    </w:p>
    <w:p w14:paraId="4177D811" w14:textId="3330177B" w:rsidR="00A85D14" w:rsidRDefault="00861551" w:rsidP="00861551">
      <w:r w:rsidRPr="00861551">
        <w:t>Describe la solución y justifica su impacto social, ambiental y económico.</w:t>
      </w:r>
    </w:p>
    <w:p w14:paraId="2DA8EC07" w14:textId="2F6B2158" w:rsidR="00A85D14" w:rsidRDefault="00F53DAC">
      <w:r>
        <w:t>__________________________________________________________</w:t>
      </w:r>
    </w:p>
    <w:p w14:paraId="447398F1" w14:textId="3BEAF700" w:rsidR="00A85D14" w:rsidRDefault="00F53DAC">
      <w:r>
        <w:t>__________________________________________________________</w:t>
      </w:r>
    </w:p>
    <w:p w14:paraId="21BF2B92" w14:textId="40128029" w:rsidR="00A85D14" w:rsidRDefault="00F53DAC">
      <w:r>
        <w:t>__________________________________________________________</w:t>
      </w:r>
    </w:p>
    <w:p w14:paraId="3DF74799" w14:textId="20CB7179" w:rsidR="00A85D14" w:rsidRDefault="00F53DAC">
      <w:r>
        <w:t>__________________________________________________________</w:t>
      </w:r>
    </w:p>
    <w:p w14:paraId="2F1086CE" w14:textId="77777777" w:rsidR="00E41FAE" w:rsidRDefault="00861551" w:rsidP="00FC1F04">
      <w:pPr>
        <w:spacing w:before="240"/>
      </w:pPr>
      <w:r w:rsidRPr="00861551">
        <w:rPr>
          <w:rFonts w:eastAsiaTheme="majorEastAsia"/>
          <w:sz w:val="36"/>
          <w:szCs w:val="28"/>
        </w:rPr>
        <w:t>4. Procesos de sostenibilidad y responsabilidad social</w:t>
      </w:r>
      <w:r w:rsidR="00E41FAE">
        <w:rPr>
          <w:rFonts w:eastAsiaTheme="majorEastAsia"/>
          <w:sz w:val="36"/>
          <w:szCs w:val="28"/>
        </w:rPr>
        <w:t xml:space="preserve"> </w:t>
      </w:r>
      <w:r w:rsidR="00E41FAE">
        <w:t>Mínimo 200 y máximo 500 palabras</w:t>
      </w:r>
    </w:p>
    <w:p w14:paraId="3EE06668" w14:textId="41C5802B" w:rsidR="00861551" w:rsidRDefault="00861551" w:rsidP="00861551">
      <w:pPr>
        <w:jc w:val="left"/>
      </w:pPr>
      <w:r w:rsidRPr="00861551">
        <w:t>Procesos que se articulan o deben modificarse; relación con políticas organizacionales y/o marcos</w:t>
      </w:r>
      <w:r>
        <w:t xml:space="preserve"> </w:t>
      </w:r>
      <w:r w:rsidRPr="00861551">
        <w:t>globales.</w:t>
      </w:r>
    </w:p>
    <w:p w14:paraId="2FC0F05B" w14:textId="79835853" w:rsidR="00A85D14" w:rsidRDefault="00F53DAC" w:rsidP="00861551">
      <w:pPr>
        <w:jc w:val="left"/>
      </w:pPr>
      <w:r>
        <w:t>__________________________________________________________</w:t>
      </w:r>
    </w:p>
    <w:p w14:paraId="17D1A123" w14:textId="553316E1" w:rsidR="00A85D14" w:rsidRDefault="00F53DAC">
      <w:r>
        <w:t>__________________________________________________________</w:t>
      </w:r>
    </w:p>
    <w:p w14:paraId="601F7987" w14:textId="2401A78E" w:rsidR="00A85D14" w:rsidRDefault="00F53DAC">
      <w:r>
        <w:t>__________________________________________________________</w:t>
      </w:r>
    </w:p>
    <w:p w14:paraId="32862AA0" w14:textId="6E85C90D" w:rsidR="00A85D14" w:rsidRDefault="00F53DAC">
      <w:r>
        <w:t>__________________________________________________________</w:t>
      </w:r>
    </w:p>
    <w:p w14:paraId="601E1C42" w14:textId="1D7EE917" w:rsidR="00A85D14" w:rsidRDefault="00F53DAC">
      <w:r>
        <w:t>__________________________________________________________</w:t>
      </w:r>
    </w:p>
    <w:p w14:paraId="5076F8D2" w14:textId="77777777" w:rsidR="00FC1F04" w:rsidRDefault="00FC1F04">
      <w:pPr>
        <w:spacing w:after="160" w:line="259" w:lineRule="auto"/>
        <w:jc w:val="left"/>
        <w:rPr>
          <w:rFonts w:eastAsiaTheme="majorEastAsia"/>
          <w:sz w:val="36"/>
          <w:szCs w:val="28"/>
        </w:rPr>
      </w:pPr>
      <w:bookmarkStart w:id="6" w:name="_Toc226462107"/>
      <w:r>
        <w:br w:type="page"/>
      </w:r>
    </w:p>
    <w:p w14:paraId="690EE59F" w14:textId="62361957" w:rsidR="00A85D14" w:rsidRDefault="00F53DAC" w:rsidP="00861551">
      <w:pPr>
        <w:pStyle w:val="Ttulo2"/>
      </w:pPr>
      <w:r>
        <w:lastRenderedPageBreak/>
        <w:t>5. Modelo de implementación</w:t>
      </w:r>
      <w:bookmarkEnd w:id="6"/>
      <w:r>
        <w:t xml:space="preserve"> </w:t>
      </w:r>
    </w:p>
    <w:p w14:paraId="575C8E99" w14:textId="2CB99865" w:rsidR="00861551" w:rsidRPr="00861551" w:rsidRDefault="00861551" w:rsidP="00861551">
      <w:r w:rsidRPr="00861551">
        <w:t>Fases, responsables, cronograma estimado y recursos necesarios. Complete la Tabla 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58"/>
        <w:gridCol w:w="1315"/>
        <w:gridCol w:w="1704"/>
        <w:gridCol w:w="1088"/>
        <w:gridCol w:w="1953"/>
        <w:gridCol w:w="2252"/>
      </w:tblGrid>
      <w:tr w:rsidR="00A85D14" w14:paraId="1B64A396" w14:textId="77777777" w:rsidTr="001A3312">
        <w:trPr>
          <w:jc w:val="center"/>
        </w:trPr>
        <w:tc>
          <w:tcPr>
            <w:tcW w:w="658" w:type="dxa"/>
          </w:tcPr>
          <w:p w14:paraId="42E42937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Fase</w:t>
            </w:r>
          </w:p>
        </w:tc>
        <w:tc>
          <w:tcPr>
            <w:tcW w:w="1315" w:type="dxa"/>
          </w:tcPr>
          <w:p w14:paraId="460E0CB4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Actividades clave</w:t>
            </w:r>
          </w:p>
        </w:tc>
        <w:tc>
          <w:tcPr>
            <w:tcW w:w="1704" w:type="dxa"/>
          </w:tcPr>
          <w:p w14:paraId="240A3A8C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Responsable(s)</w:t>
            </w:r>
          </w:p>
        </w:tc>
        <w:tc>
          <w:tcPr>
            <w:tcW w:w="1087" w:type="dxa"/>
          </w:tcPr>
          <w:p w14:paraId="3774C894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Recursos</w:t>
            </w:r>
          </w:p>
        </w:tc>
        <w:tc>
          <w:tcPr>
            <w:tcW w:w="1954" w:type="dxa"/>
          </w:tcPr>
          <w:p w14:paraId="163FA6B1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Plazo (semanas/meses)</w:t>
            </w:r>
          </w:p>
        </w:tc>
        <w:tc>
          <w:tcPr>
            <w:tcW w:w="2252" w:type="dxa"/>
          </w:tcPr>
          <w:p w14:paraId="22EA8E5F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Evidencia/entregable</w:t>
            </w:r>
          </w:p>
        </w:tc>
      </w:tr>
      <w:tr w:rsidR="00A85D14" w14:paraId="73380EC8" w14:textId="77777777" w:rsidTr="001A3312">
        <w:trPr>
          <w:jc w:val="center"/>
        </w:trPr>
        <w:tc>
          <w:tcPr>
            <w:tcW w:w="658" w:type="dxa"/>
          </w:tcPr>
          <w:p w14:paraId="7EE4797F" w14:textId="77777777" w:rsidR="00A85D14" w:rsidRDefault="00A85D14"/>
        </w:tc>
        <w:tc>
          <w:tcPr>
            <w:tcW w:w="1315" w:type="dxa"/>
          </w:tcPr>
          <w:p w14:paraId="1E15EC55" w14:textId="77777777" w:rsidR="00A85D14" w:rsidRDefault="00A85D14"/>
        </w:tc>
        <w:tc>
          <w:tcPr>
            <w:tcW w:w="1704" w:type="dxa"/>
          </w:tcPr>
          <w:p w14:paraId="4A1841A2" w14:textId="77777777" w:rsidR="00A85D14" w:rsidRDefault="00A85D14"/>
        </w:tc>
        <w:tc>
          <w:tcPr>
            <w:tcW w:w="1087" w:type="dxa"/>
          </w:tcPr>
          <w:p w14:paraId="1F9ACC01" w14:textId="77777777" w:rsidR="00A85D14" w:rsidRDefault="00A85D14"/>
        </w:tc>
        <w:tc>
          <w:tcPr>
            <w:tcW w:w="1954" w:type="dxa"/>
          </w:tcPr>
          <w:p w14:paraId="10910846" w14:textId="77777777" w:rsidR="00A85D14" w:rsidRDefault="00A85D14"/>
        </w:tc>
        <w:tc>
          <w:tcPr>
            <w:tcW w:w="2252" w:type="dxa"/>
          </w:tcPr>
          <w:p w14:paraId="26F72AF7" w14:textId="77777777" w:rsidR="00A85D14" w:rsidRDefault="00A85D14"/>
        </w:tc>
      </w:tr>
      <w:tr w:rsidR="00A85D14" w14:paraId="2D5E097F" w14:textId="77777777" w:rsidTr="001A3312">
        <w:trPr>
          <w:jc w:val="center"/>
        </w:trPr>
        <w:tc>
          <w:tcPr>
            <w:tcW w:w="658" w:type="dxa"/>
          </w:tcPr>
          <w:p w14:paraId="489C12AE" w14:textId="77777777" w:rsidR="00A85D14" w:rsidRDefault="00A85D14"/>
        </w:tc>
        <w:tc>
          <w:tcPr>
            <w:tcW w:w="1315" w:type="dxa"/>
          </w:tcPr>
          <w:p w14:paraId="26857926" w14:textId="77777777" w:rsidR="00A85D14" w:rsidRDefault="00A85D14"/>
        </w:tc>
        <w:tc>
          <w:tcPr>
            <w:tcW w:w="1704" w:type="dxa"/>
          </w:tcPr>
          <w:p w14:paraId="69857BC5" w14:textId="77777777" w:rsidR="00A85D14" w:rsidRDefault="00A85D14"/>
        </w:tc>
        <w:tc>
          <w:tcPr>
            <w:tcW w:w="1087" w:type="dxa"/>
          </w:tcPr>
          <w:p w14:paraId="40EA3405" w14:textId="77777777" w:rsidR="00A85D14" w:rsidRDefault="00A85D14"/>
        </w:tc>
        <w:tc>
          <w:tcPr>
            <w:tcW w:w="1954" w:type="dxa"/>
          </w:tcPr>
          <w:p w14:paraId="73DA7C87" w14:textId="77777777" w:rsidR="00A85D14" w:rsidRDefault="00A85D14"/>
        </w:tc>
        <w:tc>
          <w:tcPr>
            <w:tcW w:w="2252" w:type="dxa"/>
          </w:tcPr>
          <w:p w14:paraId="1FE849A5" w14:textId="77777777" w:rsidR="00A85D14" w:rsidRDefault="00A85D14"/>
        </w:tc>
      </w:tr>
      <w:tr w:rsidR="00A85D14" w14:paraId="37D5E13E" w14:textId="77777777" w:rsidTr="001A3312">
        <w:trPr>
          <w:jc w:val="center"/>
        </w:trPr>
        <w:tc>
          <w:tcPr>
            <w:tcW w:w="658" w:type="dxa"/>
          </w:tcPr>
          <w:p w14:paraId="0B9F1CB7" w14:textId="77777777" w:rsidR="00A85D14" w:rsidRDefault="00A85D14"/>
        </w:tc>
        <w:tc>
          <w:tcPr>
            <w:tcW w:w="1315" w:type="dxa"/>
          </w:tcPr>
          <w:p w14:paraId="721D4835" w14:textId="77777777" w:rsidR="00A85D14" w:rsidRDefault="00A85D14"/>
        </w:tc>
        <w:tc>
          <w:tcPr>
            <w:tcW w:w="1704" w:type="dxa"/>
          </w:tcPr>
          <w:p w14:paraId="68680E24" w14:textId="77777777" w:rsidR="00A85D14" w:rsidRDefault="00A85D14"/>
        </w:tc>
        <w:tc>
          <w:tcPr>
            <w:tcW w:w="1087" w:type="dxa"/>
          </w:tcPr>
          <w:p w14:paraId="7AF362B3" w14:textId="77777777" w:rsidR="00A85D14" w:rsidRDefault="00A85D14"/>
        </w:tc>
        <w:tc>
          <w:tcPr>
            <w:tcW w:w="1954" w:type="dxa"/>
          </w:tcPr>
          <w:p w14:paraId="661E753F" w14:textId="77777777" w:rsidR="00A85D14" w:rsidRDefault="00A85D14"/>
        </w:tc>
        <w:tc>
          <w:tcPr>
            <w:tcW w:w="2252" w:type="dxa"/>
          </w:tcPr>
          <w:p w14:paraId="3984D46B" w14:textId="77777777" w:rsidR="00A85D14" w:rsidRDefault="00A85D14"/>
        </w:tc>
      </w:tr>
      <w:tr w:rsidR="00A85D14" w14:paraId="0A35F4F4" w14:textId="77777777" w:rsidTr="001A3312">
        <w:trPr>
          <w:jc w:val="center"/>
        </w:trPr>
        <w:tc>
          <w:tcPr>
            <w:tcW w:w="658" w:type="dxa"/>
          </w:tcPr>
          <w:p w14:paraId="232ECF3B" w14:textId="77777777" w:rsidR="00A85D14" w:rsidRDefault="00A85D14"/>
        </w:tc>
        <w:tc>
          <w:tcPr>
            <w:tcW w:w="1315" w:type="dxa"/>
          </w:tcPr>
          <w:p w14:paraId="55D0DDC1" w14:textId="77777777" w:rsidR="00A85D14" w:rsidRDefault="00A85D14"/>
        </w:tc>
        <w:tc>
          <w:tcPr>
            <w:tcW w:w="1704" w:type="dxa"/>
          </w:tcPr>
          <w:p w14:paraId="48D80E5A" w14:textId="77777777" w:rsidR="00A85D14" w:rsidRDefault="00A85D14"/>
        </w:tc>
        <w:tc>
          <w:tcPr>
            <w:tcW w:w="1087" w:type="dxa"/>
          </w:tcPr>
          <w:p w14:paraId="23AB7959" w14:textId="77777777" w:rsidR="00A85D14" w:rsidRDefault="00A85D14"/>
        </w:tc>
        <w:tc>
          <w:tcPr>
            <w:tcW w:w="1954" w:type="dxa"/>
          </w:tcPr>
          <w:p w14:paraId="045B1F55" w14:textId="77777777" w:rsidR="00A85D14" w:rsidRDefault="00A85D14"/>
        </w:tc>
        <w:tc>
          <w:tcPr>
            <w:tcW w:w="2252" w:type="dxa"/>
          </w:tcPr>
          <w:p w14:paraId="36CDA4BF" w14:textId="77777777" w:rsidR="00A85D14" w:rsidRDefault="00A85D14"/>
        </w:tc>
      </w:tr>
    </w:tbl>
    <w:p w14:paraId="59077229" w14:textId="77777777" w:rsidR="001A3312" w:rsidRDefault="001A3312" w:rsidP="00FC1F04">
      <w:pPr>
        <w:pStyle w:val="Ttulo2"/>
        <w:spacing w:before="240"/>
      </w:pPr>
      <w:bookmarkStart w:id="7" w:name="_Toc226462108"/>
      <w:r>
        <w:t>6. Monitoreo y mejora continua</w:t>
      </w:r>
      <w:bookmarkEnd w:id="7"/>
    </w:p>
    <w:p w14:paraId="75409844" w14:textId="77777777" w:rsidR="001A3312" w:rsidRDefault="001A3312" w:rsidP="001A3312">
      <w:r>
        <w:t>Metas, indicadores y cómo se ajustará la propuesta en el tiempo. Complete la Tabla 2.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310"/>
        <w:gridCol w:w="1204"/>
        <w:gridCol w:w="767"/>
        <w:gridCol w:w="720"/>
        <w:gridCol w:w="1329"/>
        <w:gridCol w:w="926"/>
        <w:gridCol w:w="1518"/>
      </w:tblGrid>
      <w:tr w:rsidR="00A85D14" w14:paraId="0ED01FA4" w14:textId="77777777" w:rsidTr="001A3312">
        <w:trPr>
          <w:jc w:val="center"/>
        </w:trPr>
        <w:tc>
          <w:tcPr>
            <w:tcW w:w="1196" w:type="dxa"/>
          </w:tcPr>
          <w:p w14:paraId="3130BCD7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Indicador</w:t>
            </w:r>
          </w:p>
        </w:tc>
        <w:tc>
          <w:tcPr>
            <w:tcW w:w="1310" w:type="dxa"/>
          </w:tcPr>
          <w:p w14:paraId="35C94C0A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Dimensión (S/A/E)</w:t>
            </w:r>
          </w:p>
        </w:tc>
        <w:tc>
          <w:tcPr>
            <w:tcW w:w="1204" w:type="dxa"/>
          </w:tcPr>
          <w:p w14:paraId="0676DD80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Cómo se calcula (fórmula)</w:t>
            </w:r>
          </w:p>
        </w:tc>
        <w:tc>
          <w:tcPr>
            <w:tcW w:w="767" w:type="dxa"/>
          </w:tcPr>
          <w:p w14:paraId="191C1E04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Línea base (S4)</w:t>
            </w:r>
          </w:p>
        </w:tc>
        <w:tc>
          <w:tcPr>
            <w:tcW w:w="720" w:type="dxa"/>
          </w:tcPr>
          <w:p w14:paraId="66B840DD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Meta</w:t>
            </w:r>
          </w:p>
        </w:tc>
        <w:tc>
          <w:tcPr>
            <w:tcW w:w="1329" w:type="dxa"/>
          </w:tcPr>
          <w:p w14:paraId="459D4E14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Frecuencia</w:t>
            </w:r>
          </w:p>
        </w:tc>
        <w:tc>
          <w:tcPr>
            <w:tcW w:w="926" w:type="dxa"/>
          </w:tcPr>
          <w:p w14:paraId="3EC92F68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Fuente de datos</w:t>
            </w:r>
          </w:p>
        </w:tc>
        <w:tc>
          <w:tcPr>
            <w:tcW w:w="1518" w:type="dxa"/>
          </w:tcPr>
          <w:p w14:paraId="472C6FF7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Responsable</w:t>
            </w:r>
          </w:p>
        </w:tc>
      </w:tr>
      <w:tr w:rsidR="00A85D14" w14:paraId="64583885" w14:textId="77777777" w:rsidTr="001A3312">
        <w:trPr>
          <w:jc w:val="center"/>
        </w:trPr>
        <w:tc>
          <w:tcPr>
            <w:tcW w:w="1196" w:type="dxa"/>
          </w:tcPr>
          <w:p w14:paraId="615A7FF0" w14:textId="77777777" w:rsidR="00A85D14" w:rsidRDefault="00A85D14"/>
        </w:tc>
        <w:tc>
          <w:tcPr>
            <w:tcW w:w="1310" w:type="dxa"/>
          </w:tcPr>
          <w:p w14:paraId="67EAFE37" w14:textId="77777777" w:rsidR="00A85D14" w:rsidRDefault="00A85D14"/>
        </w:tc>
        <w:tc>
          <w:tcPr>
            <w:tcW w:w="1204" w:type="dxa"/>
          </w:tcPr>
          <w:p w14:paraId="3D2770A1" w14:textId="77777777" w:rsidR="00A85D14" w:rsidRDefault="00A85D14"/>
        </w:tc>
        <w:tc>
          <w:tcPr>
            <w:tcW w:w="767" w:type="dxa"/>
          </w:tcPr>
          <w:p w14:paraId="2D189280" w14:textId="77777777" w:rsidR="00A85D14" w:rsidRDefault="00A85D14"/>
        </w:tc>
        <w:tc>
          <w:tcPr>
            <w:tcW w:w="720" w:type="dxa"/>
          </w:tcPr>
          <w:p w14:paraId="22B91351" w14:textId="77777777" w:rsidR="00A85D14" w:rsidRDefault="00A85D14"/>
        </w:tc>
        <w:tc>
          <w:tcPr>
            <w:tcW w:w="1329" w:type="dxa"/>
          </w:tcPr>
          <w:p w14:paraId="3126C399" w14:textId="77777777" w:rsidR="00A85D14" w:rsidRDefault="00A85D14"/>
        </w:tc>
        <w:tc>
          <w:tcPr>
            <w:tcW w:w="926" w:type="dxa"/>
          </w:tcPr>
          <w:p w14:paraId="372A8EC3" w14:textId="77777777" w:rsidR="00A85D14" w:rsidRDefault="00A85D14"/>
        </w:tc>
        <w:tc>
          <w:tcPr>
            <w:tcW w:w="1518" w:type="dxa"/>
          </w:tcPr>
          <w:p w14:paraId="76B3A1EF" w14:textId="77777777" w:rsidR="00A85D14" w:rsidRDefault="00A85D14"/>
        </w:tc>
      </w:tr>
      <w:tr w:rsidR="00A85D14" w14:paraId="56B359A6" w14:textId="77777777" w:rsidTr="001A3312">
        <w:trPr>
          <w:jc w:val="center"/>
        </w:trPr>
        <w:tc>
          <w:tcPr>
            <w:tcW w:w="1196" w:type="dxa"/>
          </w:tcPr>
          <w:p w14:paraId="277D3955" w14:textId="77777777" w:rsidR="00A85D14" w:rsidRDefault="00A85D14"/>
        </w:tc>
        <w:tc>
          <w:tcPr>
            <w:tcW w:w="1310" w:type="dxa"/>
          </w:tcPr>
          <w:p w14:paraId="0A0D44C1" w14:textId="77777777" w:rsidR="00A85D14" w:rsidRDefault="00A85D14"/>
        </w:tc>
        <w:tc>
          <w:tcPr>
            <w:tcW w:w="1204" w:type="dxa"/>
          </w:tcPr>
          <w:p w14:paraId="3A134F8B" w14:textId="77777777" w:rsidR="00A85D14" w:rsidRDefault="00A85D14"/>
        </w:tc>
        <w:tc>
          <w:tcPr>
            <w:tcW w:w="767" w:type="dxa"/>
          </w:tcPr>
          <w:p w14:paraId="11DF6084" w14:textId="77777777" w:rsidR="00A85D14" w:rsidRDefault="00A85D14"/>
        </w:tc>
        <w:tc>
          <w:tcPr>
            <w:tcW w:w="720" w:type="dxa"/>
          </w:tcPr>
          <w:p w14:paraId="41865356" w14:textId="77777777" w:rsidR="00A85D14" w:rsidRDefault="00A85D14"/>
        </w:tc>
        <w:tc>
          <w:tcPr>
            <w:tcW w:w="1329" w:type="dxa"/>
          </w:tcPr>
          <w:p w14:paraId="5937EA99" w14:textId="77777777" w:rsidR="00A85D14" w:rsidRDefault="00A85D14"/>
        </w:tc>
        <w:tc>
          <w:tcPr>
            <w:tcW w:w="926" w:type="dxa"/>
          </w:tcPr>
          <w:p w14:paraId="512FE00C" w14:textId="77777777" w:rsidR="00A85D14" w:rsidRDefault="00A85D14"/>
        </w:tc>
        <w:tc>
          <w:tcPr>
            <w:tcW w:w="1518" w:type="dxa"/>
          </w:tcPr>
          <w:p w14:paraId="34B31EDA" w14:textId="77777777" w:rsidR="00A85D14" w:rsidRDefault="00A85D14"/>
        </w:tc>
      </w:tr>
      <w:tr w:rsidR="00A85D14" w14:paraId="6D38A1C6" w14:textId="77777777" w:rsidTr="001A3312">
        <w:trPr>
          <w:jc w:val="center"/>
        </w:trPr>
        <w:tc>
          <w:tcPr>
            <w:tcW w:w="1196" w:type="dxa"/>
          </w:tcPr>
          <w:p w14:paraId="398327F2" w14:textId="77777777" w:rsidR="00A85D14" w:rsidRDefault="00A85D14"/>
        </w:tc>
        <w:tc>
          <w:tcPr>
            <w:tcW w:w="1310" w:type="dxa"/>
          </w:tcPr>
          <w:p w14:paraId="77A0454E" w14:textId="77777777" w:rsidR="00A85D14" w:rsidRDefault="00A85D14"/>
        </w:tc>
        <w:tc>
          <w:tcPr>
            <w:tcW w:w="1204" w:type="dxa"/>
          </w:tcPr>
          <w:p w14:paraId="5A8FABBC" w14:textId="77777777" w:rsidR="00A85D14" w:rsidRDefault="00A85D14"/>
        </w:tc>
        <w:tc>
          <w:tcPr>
            <w:tcW w:w="767" w:type="dxa"/>
          </w:tcPr>
          <w:p w14:paraId="54BC2270" w14:textId="77777777" w:rsidR="00A85D14" w:rsidRDefault="00A85D14"/>
        </w:tc>
        <w:tc>
          <w:tcPr>
            <w:tcW w:w="720" w:type="dxa"/>
          </w:tcPr>
          <w:p w14:paraId="5082060B" w14:textId="77777777" w:rsidR="00A85D14" w:rsidRDefault="00A85D14"/>
        </w:tc>
        <w:tc>
          <w:tcPr>
            <w:tcW w:w="1329" w:type="dxa"/>
          </w:tcPr>
          <w:p w14:paraId="272EA84B" w14:textId="77777777" w:rsidR="00A85D14" w:rsidRDefault="00A85D14"/>
        </w:tc>
        <w:tc>
          <w:tcPr>
            <w:tcW w:w="926" w:type="dxa"/>
          </w:tcPr>
          <w:p w14:paraId="43FB05FC" w14:textId="77777777" w:rsidR="00A85D14" w:rsidRDefault="00A85D14"/>
        </w:tc>
        <w:tc>
          <w:tcPr>
            <w:tcW w:w="1518" w:type="dxa"/>
          </w:tcPr>
          <w:p w14:paraId="10216BFE" w14:textId="77777777" w:rsidR="00A85D14" w:rsidRDefault="00A85D14"/>
        </w:tc>
      </w:tr>
      <w:tr w:rsidR="00A85D14" w14:paraId="6A8E172B" w14:textId="77777777" w:rsidTr="001A3312">
        <w:trPr>
          <w:jc w:val="center"/>
        </w:trPr>
        <w:tc>
          <w:tcPr>
            <w:tcW w:w="1196" w:type="dxa"/>
          </w:tcPr>
          <w:p w14:paraId="30A3131B" w14:textId="77777777" w:rsidR="00A85D14" w:rsidRDefault="00A85D14"/>
        </w:tc>
        <w:tc>
          <w:tcPr>
            <w:tcW w:w="1310" w:type="dxa"/>
          </w:tcPr>
          <w:p w14:paraId="7B20B51E" w14:textId="77777777" w:rsidR="00A85D14" w:rsidRDefault="00A85D14"/>
        </w:tc>
        <w:tc>
          <w:tcPr>
            <w:tcW w:w="1204" w:type="dxa"/>
          </w:tcPr>
          <w:p w14:paraId="30D13696" w14:textId="77777777" w:rsidR="00A85D14" w:rsidRDefault="00A85D14"/>
        </w:tc>
        <w:tc>
          <w:tcPr>
            <w:tcW w:w="767" w:type="dxa"/>
          </w:tcPr>
          <w:p w14:paraId="6527E78A" w14:textId="77777777" w:rsidR="00A85D14" w:rsidRDefault="00A85D14"/>
        </w:tc>
        <w:tc>
          <w:tcPr>
            <w:tcW w:w="720" w:type="dxa"/>
          </w:tcPr>
          <w:p w14:paraId="46EA8B2C" w14:textId="77777777" w:rsidR="00A85D14" w:rsidRDefault="00A85D14"/>
        </w:tc>
        <w:tc>
          <w:tcPr>
            <w:tcW w:w="1329" w:type="dxa"/>
          </w:tcPr>
          <w:p w14:paraId="2EEA025C" w14:textId="77777777" w:rsidR="00A85D14" w:rsidRDefault="00A85D14"/>
        </w:tc>
        <w:tc>
          <w:tcPr>
            <w:tcW w:w="926" w:type="dxa"/>
          </w:tcPr>
          <w:p w14:paraId="6269420F" w14:textId="77777777" w:rsidR="00A85D14" w:rsidRDefault="00A85D14"/>
        </w:tc>
        <w:tc>
          <w:tcPr>
            <w:tcW w:w="1518" w:type="dxa"/>
          </w:tcPr>
          <w:p w14:paraId="7B1833F4" w14:textId="77777777" w:rsidR="00A85D14" w:rsidRDefault="00A85D14"/>
        </w:tc>
      </w:tr>
      <w:tr w:rsidR="00A85D14" w14:paraId="5E7CA83E" w14:textId="77777777" w:rsidTr="001A3312">
        <w:trPr>
          <w:jc w:val="center"/>
        </w:trPr>
        <w:tc>
          <w:tcPr>
            <w:tcW w:w="1196" w:type="dxa"/>
          </w:tcPr>
          <w:p w14:paraId="681BAC74" w14:textId="77777777" w:rsidR="00A85D14" w:rsidRDefault="00A85D14"/>
        </w:tc>
        <w:tc>
          <w:tcPr>
            <w:tcW w:w="1310" w:type="dxa"/>
          </w:tcPr>
          <w:p w14:paraId="08B3C432" w14:textId="77777777" w:rsidR="00A85D14" w:rsidRDefault="00A85D14"/>
        </w:tc>
        <w:tc>
          <w:tcPr>
            <w:tcW w:w="1204" w:type="dxa"/>
          </w:tcPr>
          <w:p w14:paraId="737A74C6" w14:textId="77777777" w:rsidR="00A85D14" w:rsidRDefault="00A85D14"/>
        </w:tc>
        <w:tc>
          <w:tcPr>
            <w:tcW w:w="767" w:type="dxa"/>
          </w:tcPr>
          <w:p w14:paraId="3BDEBC20" w14:textId="77777777" w:rsidR="00A85D14" w:rsidRDefault="00A85D14"/>
        </w:tc>
        <w:tc>
          <w:tcPr>
            <w:tcW w:w="720" w:type="dxa"/>
          </w:tcPr>
          <w:p w14:paraId="6AE3FC8D" w14:textId="77777777" w:rsidR="00A85D14" w:rsidRDefault="00A85D14"/>
        </w:tc>
        <w:tc>
          <w:tcPr>
            <w:tcW w:w="1329" w:type="dxa"/>
          </w:tcPr>
          <w:p w14:paraId="475CA0C3" w14:textId="77777777" w:rsidR="00A85D14" w:rsidRDefault="00A85D14"/>
        </w:tc>
        <w:tc>
          <w:tcPr>
            <w:tcW w:w="926" w:type="dxa"/>
          </w:tcPr>
          <w:p w14:paraId="47903646" w14:textId="77777777" w:rsidR="00A85D14" w:rsidRDefault="00A85D14"/>
        </w:tc>
        <w:tc>
          <w:tcPr>
            <w:tcW w:w="1518" w:type="dxa"/>
          </w:tcPr>
          <w:p w14:paraId="027F08AE" w14:textId="77777777" w:rsidR="00A85D14" w:rsidRDefault="00A85D14"/>
        </w:tc>
      </w:tr>
    </w:tbl>
    <w:p w14:paraId="13663866" w14:textId="77777777" w:rsidR="005875FC" w:rsidRDefault="005875FC" w:rsidP="005875FC"/>
    <w:p w14:paraId="12806F09" w14:textId="77777777" w:rsidR="001A3312" w:rsidRDefault="001A3312" w:rsidP="001A3312">
      <w:pPr>
        <w:pStyle w:val="Ttulo2"/>
      </w:pPr>
      <w:bookmarkStart w:id="8" w:name="_Toc226462109"/>
      <w:r>
        <w:lastRenderedPageBreak/>
        <w:t>7. Conclusiones y proyección</w:t>
      </w:r>
      <w:bookmarkEnd w:id="8"/>
    </w:p>
    <w:p w14:paraId="64307612" w14:textId="77777777" w:rsidR="001A3312" w:rsidRDefault="001A3312" w:rsidP="001A3312">
      <w:r>
        <w:t>Beneficios esperados, factibilidad de permanencia y recomendaciones para escalar/adaptar a otros contextos.</w:t>
      </w:r>
    </w:p>
    <w:p w14:paraId="322E8D85" w14:textId="7AF488AE" w:rsidR="001A3312" w:rsidRDefault="001A3312" w:rsidP="001A3312">
      <w:r>
        <w:t>__________________________________________________________</w:t>
      </w:r>
    </w:p>
    <w:p w14:paraId="3EF80042" w14:textId="122C6922" w:rsidR="001A3312" w:rsidRDefault="001A3312" w:rsidP="001A3312">
      <w:r>
        <w:t>__________________________________________________________</w:t>
      </w:r>
    </w:p>
    <w:p w14:paraId="4B2EAEC1" w14:textId="4CCA02CF" w:rsidR="001A3312" w:rsidRDefault="001A3312" w:rsidP="001A3312">
      <w:r>
        <w:t>__________________________________________________________</w:t>
      </w:r>
    </w:p>
    <w:p w14:paraId="58F30697" w14:textId="7CDAA7A5" w:rsidR="001A3312" w:rsidRDefault="001A3312" w:rsidP="001A3312">
      <w:r>
        <w:t>__________________________________________________________</w:t>
      </w:r>
    </w:p>
    <w:p w14:paraId="7E50BEF2" w14:textId="6B5E6D15" w:rsidR="001A3312" w:rsidRDefault="001A3312" w:rsidP="001A3312">
      <w:r>
        <w:t>__________________________________________________________</w:t>
      </w:r>
    </w:p>
    <w:p w14:paraId="136B9C95" w14:textId="77777777" w:rsidR="001A3312" w:rsidRDefault="001A3312" w:rsidP="00FC1F04">
      <w:pPr>
        <w:pStyle w:val="Ttulo2"/>
        <w:spacing w:before="240"/>
      </w:pPr>
      <w:bookmarkStart w:id="9" w:name="_Toc226462110"/>
      <w:r>
        <w:t>8. Procesos de información</w:t>
      </w:r>
      <w:bookmarkEnd w:id="9"/>
    </w:p>
    <w:p w14:paraId="2262AC1D" w14:textId="77777777" w:rsidR="001A3312" w:rsidRDefault="001A3312" w:rsidP="001A3312">
      <w:r>
        <w:t>Qué datos se levantarán, quién los registra, con qué frecuencia y cómo se consolidan. Complete la Tabla 3.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07"/>
        <w:gridCol w:w="1454"/>
        <w:gridCol w:w="1645"/>
        <w:gridCol w:w="1555"/>
        <w:gridCol w:w="2809"/>
      </w:tblGrid>
      <w:tr w:rsidR="00A85D14" w:rsidRPr="001A3312" w14:paraId="44B2A579" w14:textId="77777777" w:rsidTr="001A3312">
        <w:trPr>
          <w:jc w:val="center"/>
        </w:trPr>
        <w:tc>
          <w:tcPr>
            <w:tcW w:w="1507" w:type="dxa"/>
          </w:tcPr>
          <w:p w14:paraId="4C5A2978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Dato a registrar</w:t>
            </w:r>
          </w:p>
        </w:tc>
        <w:tc>
          <w:tcPr>
            <w:tcW w:w="1454" w:type="dxa"/>
          </w:tcPr>
          <w:p w14:paraId="39F5AC0C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Quién registra</w:t>
            </w:r>
          </w:p>
        </w:tc>
        <w:tc>
          <w:tcPr>
            <w:tcW w:w="1645" w:type="dxa"/>
          </w:tcPr>
          <w:p w14:paraId="20D61ED4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Frecuencia</w:t>
            </w:r>
          </w:p>
        </w:tc>
        <w:tc>
          <w:tcPr>
            <w:tcW w:w="1555" w:type="dxa"/>
          </w:tcPr>
          <w:p w14:paraId="51697605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Dónde se consolida</w:t>
            </w:r>
          </w:p>
        </w:tc>
        <w:tc>
          <w:tcPr>
            <w:tcW w:w="2809" w:type="dxa"/>
          </w:tcPr>
          <w:p w14:paraId="55E170D6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Uso (decisiones/acciones)</w:t>
            </w:r>
          </w:p>
        </w:tc>
      </w:tr>
      <w:tr w:rsidR="00A85D14" w14:paraId="06C95E30" w14:textId="77777777" w:rsidTr="001A3312">
        <w:trPr>
          <w:jc w:val="center"/>
        </w:trPr>
        <w:tc>
          <w:tcPr>
            <w:tcW w:w="1507" w:type="dxa"/>
          </w:tcPr>
          <w:p w14:paraId="1482E3BC" w14:textId="77777777" w:rsidR="00A85D14" w:rsidRDefault="00A85D14"/>
        </w:tc>
        <w:tc>
          <w:tcPr>
            <w:tcW w:w="1454" w:type="dxa"/>
          </w:tcPr>
          <w:p w14:paraId="7C674F6D" w14:textId="77777777" w:rsidR="00A85D14" w:rsidRDefault="00A85D14"/>
        </w:tc>
        <w:tc>
          <w:tcPr>
            <w:tcW w:w="1645" w:type="dxa"/>
          </w:tcPr>
          <w:p w14:paraId="225F0847" w14:textId="77777777" w:rsidR="00A85D14" w:rsidRDefault="00A85D14"/>
        </w:tc>
        <w:tc>
          <w:tcPr>
            <w:tcW w:w="1555" w:type="dxa"/>
          </w:tcPr>
          <w:p w14:paraId="32CD530D" w14:textId="77777777" w:rsidR="00A85D14" w:rsidRDefault="00A85D14"/>
        </w:tc>
        <w:tc>
          <w:tcPr>
            <w:tcW w:w="2809" w:type="dxa"/>
          </w:tcPr>
          <w:p w14:paraId="09F7E99A" w14:textId="77777777" w:rsidR="00A85D14" w:rsidRDefault="00A85D14"/>
        </w:tc>
      </w:tr>
      <w:tr w:rsidR="00A85D14" w14:paraId="0B9811A7" w14:textId="77777777" w:rsidTr="001A3312">
        <w:trPr>
          <w:jc w:val="center"/>
        </w:trPr>
        <w:tc>
          <w:tcPr>
            <w:tcW w:w="1507" w:type="dxa"/>
          </w:tcPr>
          <w:p w14:paraId="762F157A" w14:textId="77777777" w:rsidR="00A85D14" w:rsidRDefault="00A85D14"/>
        </w:tc>
        <w:tc>
          <w:tcPr>
            <w:tcW w:w="1454" w:type="dxa"/>
          </w:tcPr>
          <w:p w14:paraId="0757D273" w14:textId="77777777" w:rsidR="00A85D14" w:rsidRDefault="00A85D14"/>
        </w:tc>
        <w:tc>
          <w:tcPr>
            <w:tcW w:w="1645" w:type="dxa"/>
          </w:tcPr>
          <w:p w14:paraId="4F313342" w14:textId="77777777" w:rsidR="00A85D14" w:rsidRDefault="00A85D14"/>
        </w:tc>
        <w:tc>
          <w:tcPr>
            <w:tcW w:w="1555" w:type="dxa"/>
          </w:tcPr>
          <w:p w14:paraId="2D884EA2" w14:textId="77777777" w:rsidR="00A85D14" w:rsidRDefault="00A85D14"/>
        </w:tc>
        <w:tc>
          <w:tcPr>
            <w:tcW w:w="2809" w:type="dxa"/>
          </w:tcPr>
          <w:p w14:paraId="613D66A7" w14:textId="77777777" w:rsidR="00A85D14" w:rsidRDefault="00A85D14"/>
        </w:tc>
      </w:tr>
      <w:tr w:rsidR="00A85D14" w14:paraId="3E00FB62" w14:textId="77777777" w:rsidTr="001A3312">
        <w:trPr>
          <w:jc w:val="center"/>
        </w:trPr>
        <w:tc>
          <w:tcPr>
            <w:tcW w:w="1507" w:type="dxa"/>
          </w:tcPr>
          <w:p w14:paraId="63E9E63E" w14:textId="77777777" w:rsidR="00A85D14" w:rsidRDefault="00A85D14"/>
        </w:tc>
        <w:tc>
          <w:tcPr>
            <w:tcW w:w="1454" w:type="dxa"/>
          </w:tcPr>
          <w:p w14:paraId="1F32C9AB" w14:textId="77777777" w:rsidR="00A85D14" w:rsidRDefault="00A85D14"/>
        </w:tc>
        <w:tc>
          <w:tcPr>
            <w:tcW w:w="1645" w:type="dxa"/>
          </w:tcPr>
          <w:p w14:paraId="7A6F633C" w14:textId="77777777" w:rsidR="00A85D14" w:rsidRDefault="00A85D14"/>
        </w:tc>
        <w:tc>
          <w:tcPr>
            <w:tcW w:w="1555" w:type="dxa"/>
          </w:tcPr>
          <w:p w14:paraId="1E3EE4E4" w14:textId="77777777" w:rsidR="00A85D14" w:rsidRDefault="00A85D14"/>
        </w:tc>
        <w:tc>
          <w:tcPr>
            <w:tcW w:w="2809" w:type="dxa"/>
          </w:tcPr>
          <w:p w14:paraId="6DDFCE79" w14:textId="77777777" w:rsidR="00A85D14" w:rsidRDefault="00A85D14"/>
        </w:tc>
      </w:tr>
      <w:tr w:rsidR="00A85D14" w14:paraId="5A2260B4" w14:textId="77777777" w:rsidTr="001A3312">
        <w:trPr>
          <w:jc w:val="center"/>
        </w:trPr>
        <w:tc>
          <w:tcPr>
            <w:tcW w:w="1507" w:type="dxa"/>
          </w:tcPr>
          <w:p w14:paraId="46B8A928" w14:textId="77777777" w:rsidR="00A85D14" w:rsidRDefault="00A85D14"/>
        </w:tc>
        <w:tc>
          <w:tcPr>
            <w:tcW w:w="1454" w:type="dxa"/>
          </w:tcPr>
          <w:p w14:paraId="353E331B" w14:textId="77777777" w:rsidR="00A85D14" w:rsidRDefault="00A85D14"/>
        </w:tc>
        <w:tc>
          <w:tcPr>
            <w:tcW w:w="1645" w:type="dxa"/>
          </w:tcPr>
          <w:p w14:paraId="2E3B68E7" w14:textId="77777777" w:rsidR="00A85D14" w:rsidRDefault="00A85D14"/>
        </w:tc>
        <w:tc>
          <w:tcPr>
            <w:tcW w:w="1555" w:type="dxa"/>
          </w:tcPr>
          <w:p w14:paraId="38343472" w14:textId="77777777" w:rsidR="00A85D14" w:rsidRDefault="00A85D14"/>
        </w:tc>
        <w:tc>
          <w:tcPr>
            <w:tcW w:w="2809" w:type="dxa"/>
          </w:tcPr>
          <w:p w14:paraId="45CCBAAD" w14:textId="77777777" w:rsidR="00A85D14" w:rsidRDefault="00A85D14"/>
        </w:tc>
      </w:tr>
    </w:tbl>
    <w:p w14:paraId="32DF565A" w14:textId="77777777" w:rsidR="005875FC" w:rsidRDefault="005875FC" w:rsidP="005875FC"/>
    <w:p w14:paraId="21A6D7D2" w14:textId="77777777" w:rsidR="00FC1F04" w:rsidRDefault="00FC1F04">
      <w:pPr>
        <w:spacing w:after="160" w:line="259" w:lineRule="auto"/>
        <w:jc w:val="left"/>
        <w:rPr>
          <w:rFonts w:eastAsiaTheme="majorEastAsia"/>
          <w:sz w:val="36"/>
          <w:szCs w:val="28"/>
        </w:rPr>
      </w:pPr>
      <w:bookmarkStart w:id="10" w:name="_Toc226462111"/>
      <w:r>
        <w:br w:type="page"/>
      </w:r>
    </w:p>
    <w:p w14:paraId="7C48E150" w14:textId="3C3D95C1" w:rsidR="001A3312" w:rsidRDefault="001A3312" w:rsidP="001A3312">
      <w:pPr>
        <w:pStyle w:val="Ttulo2"/>
      </w:pPr>
      <w:r>
        <w:lastRenderedPageBreak/>
        <w:t>9. Retroalimentación organizacional</w:t>
      </w:r>
      <w:bookmarkEnd w:id="10"/>
    </w:p>
    <w:p w14:paraId="12F8C043" w14:textId="77777777" w:rsidR="001A3312" w:rsidRDefault="001A3312" w:rsidP="001A3312">
      <w:r>
        <w:t>Mecanismos concretos (reuniones, tableros, reportes, PDCA u otros) para ajustar y mejorar la solución. Complete la Tabla 4.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2241"/>
        <w:gridCol w:w="2243"/>
        <w:gridCol w:w="2243"/>
      </w:tblGrid>
      <w:tr w:rsidR="00A85D14" w14:paraId="265901F6" w14:textId="77777777">
        <w:trPr>
          <w:jc w:val="center"/>
        </w:trPr>
        <w:tc>
          <w:tcPr>
            <w:tcW w:w="2245" w:type="dxa"/>
          </w:tcPr>
          <w:p w14:paraId="2904615D" w14:textId="77777777" w:rsidR="00A85D14" w:rsidRDefault="00F53DAC">
            <w:r>
              <w:t>Mecanismo</w:t>
            </w:r>
          </w:p>
        </w:tc>
        <w:tc>
          <w:tcPr>
            <w:tcW w:w="2245" w:type="dxa"/>
          </w:tcPr>
          <w:p w14:paraId="2817FCBC" w14:textId="77777777" w:rsidR="00A85D14" w:rsidRDefault="00F53DAC">
            <w:r>
              <w:t>Quién participa</w:t>
            </w:r>
          </w:p>
        </w:tc>
        <w:tc>
          <w:tcPr>
            <w:tcW w:w="2245" w:type="dxa"/>
          </w:tcPr>
          <w:p w14:paraId="3B478ADE" w14:textId="77777777" w:rsidR="00A85D14" w:rsidRDefault="00F53DAC">
            <w:r>
              <w:t>Periodicidad</w:t>
            </w:r>
          </w:p>
        </w:tc>
        <w:tc>
          <w:tcPr>
            <w:tcW w:w="2245" w:type="dxa"/>
          </w:tcPr>
          <w:p w14:paraId="42A746EE" w14:textId="77777777" w:rsidR="00A85D14" w:rsidRDefault="00F53DAC">
            <w:r>
              <w:t>Qué se decide/ajusta</w:t>
            </w:r>
          </w:p>
        </w:tc>
      </w:tr>
      <w:tr w:rsidR="00A85D14" w14:paraId="087A519C" w14:textId="77777777">
        <w:trPr>
          <w:jc w:val="center"/>
        </w:trPr>
        <w:tc>
          <w:tcPr>
            <w:tcW w:w="2245" w:type="dxa"/>
          </w:tcPr>
          <w:p w14:paraId="3FAD0A9E" w14:textId="77777777" w:rsidR="00A85D14" w:rsidRDefault="00A85D14"/>
        </w:tc>
        <w:tc>
          <w:tcPr>
            <w:tcW w:w="2245" w:type="dxa"/>
          </w:tcPr>
          <w:p w14:paraId="6C7D177A" w14:textId="77777777" w:rsidR="00A85D14" w:rsidRDefault="00A85D14"/>
        </w:tc>
        <w:tc>
          <w:tcPr>
            <w:tcW w:w="2245" w:type="dxa"/>
          </w:tcPr>
          <w:p w14:paraId="15FA997C" w14:textId="77777777" w:rsidR="00A85D14" w:rsidRDefault="00A85D14"/>
        </w:tc>
        <w:tc>
          <w:tcPr>
            <w:tcW w:w="2245" w:type="dxa"/>
          </w:tcPr>
          <w:p w14:paraId="49DEEEC1" w14:textId="77777777" w:rsidR="00A85D14" w:rsidRDefault="00A85D14"/>
        </w:tc>
      </w:tr>
      <w:tr w:rsidR="00A85D14" w14:paraId="69D62DDB" w14:textId="77777777">
        <w:trPr>
          <w:jc w:val="center"/>
        </w:trPr>
        <w:tc>
          <w:tcPr>
            <w:tcW w:w="2245" w:type="dxa"/>
          </w:tcPr>
          <w:p w14:paraId="57998BF0" w14:textId="77777777" w:rsidR="00A85D14" w:rsidRDefault="00A85D14"/>
        </w:tc>
        <w:tc>
          <w:tcPr>
            <w:tcW w:w="2245" w:type="dxa"/>
          </w:tcPr>
          <w:p w14:paraId="389A4DDB" w14:textId="77777777" w:rsidR="00A85D14" w:rsidRDefault="00A85D14"/>
        </w:tc>
        <w:tc>
          <w:tcPr>
            <w:tcW w:w="2245" w:type="dxa"/>
          </w:tcPr>
          <w:p w14:paraId="12A991F8" w14:textId="77777777" w:rsidR="00A85D14" w:rsidRDefault="00A85D14"/>
        </w:tc>
        <w:tc>
          <w:tcPr>
            <w:tcW w:w="2245" w:type="dxa"/>
          </w:tcPr>
          <w:p w14:paraId="0E518E8B" w14:textId="77777777" w:rsidR="00A85D14" w:rsidRDefault="00A85D14"/>
        </w:tc>
      </w:tr>
      <w:tr w:rsidR="00A85D14" w14:paraId="2385F8B1" w14:textId="77777777">
        <w:trPr>
          <w:jc w:val="center"/>
        </w:trPr>
        <w:tc>
          <w:tcPr>
            <w:tcW w:w="2245" w:type="dxa"/>
          </w:tcPr>
          <w:p w14:paraId="58AA0FB6" w14:textId="77777777" w:rsidR="00A85D14" w:rsidRDefault="00A85D14"/>
        </w:tc>
        <w:tc>
          <w:tcPr>
            <w:tcW w:w="2245" w:type="dxa"/>
          </w:tcPr>
          <w:p w14:paraId="0F299B34" w14:textId="77777777" w:rsidR="00A85D14" w:rsidRDefault="00A85D14"/>
        </w:tc>
        <w:tc>
          <w:tcPr>
            <w:tcW w:w="2245" w:type="dxa"/>
          </w:tcPr>
          <w:p w14:paraId="4A33C473" w14:textId="77777777" w:rsidR="00A85D14" w:rsidRDefault="00A85D14"/>
        </w:tc>
        <w:tc>
          <w:tcPr>
            <w:tcW w:w="2245" w:type="dxa"/>
          </w:tcPr>
          <w:p w14:paraId="3F045036" w14:textId="77777777" w:rsidR="00A85D14" w:rsidRDefault="00A85D14"/>
        </w:tc>
      </w:tr>
      <w:tr w:rsidR="00A85D14" w14:paraId="4546A644" w14:textId="77777777">
        <w:trPr>
          <w:jc w:val="center"/>
        </w:trPr>
        <w:tc>
          <w:tcPr>
            <w:tcW w:w="2245" w:type="dxa"/>
          </w:tcPr>
          <w:p w14:paraId="65A2664E" w14:textId="77777777" w:rsidR="00A85D14" w:rsidRDefault="00A85D14"/>
        </w:tc>
        <w:tc>
          <w:tcPr>
            <w:tcW w:w="2245" w:type="dxa"/>
          </w:tcPr>
          <w:p w14:paraId="223BAD88" w14:textId="77777777" w:rsidR="00A85D14" w:rsidRDefault="00A85D14"/>
        </w:tc>
        <w:tc>
          <w:tcPr>
            <w:tcW w:w="2245" w:type="dxa"/>
          </w:tcPr>
          <w:p w14:paraId="667D0329" w14:textId="77777777" w:rsidR="00A85D14" w:rsidRDefault="00A85D14"/>
        </w:tc>
        <w:tc>
          <w:tcPr>
            <w:tcW w:w="2245" w:type="dxa"/>
          </w:tcPr>
          <w:p w14:paraId="64EF240B" w14:textId="77777777" w:rsidR="00A85D14" w:rsidRDefault="00A85D14"/>
        </w:tc>
      </w:tr>
    </w:tbl>
    <w:p w14:paraId="2EC09BD4" w14:textId="77777777" w:rsidR="005875FC" w:rsidRDefault="005875FC" w:rsidP="005875FC"/>
    <w:p w14:paraId="3A8EAEF8" w14:textId="77777777" w:rsidR="001A3312" w:rsidRDefault="001A3312" w:rsidP="001A3312">
      <w:pPr>
        <w:pStyle w:val="Ttulo2"/>
      </w:pPr>
      <w:bookmarkStart w:id="11" w:name="_Toc226462112"/>
      <w:r>
        <w:t>10. Optimización de recursos y sostenibilidad a largo plazo</w:t>
      </w:r>
      <w:bookmarkEnd w:id="11"/>
    </w:p>
    <w:p w14:paraId="0EDB37FD" w14:textId="77777777" w:rsidR="001A3312" w:rsidRDefault="001A3312" w:rsidP="001A3312">
      <w:r>
        <w:t>Explique cómo optimiza recursos en la cadena de valor (abastecimiento–operación/atención–postservicio) y sustente su viabilidad. Complete la Tabla 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06"/>
        <w:gridCol w:w="2162"/>
        <w:gridCol w:w="2152"/>
        <w:gridCol w:w="2150"/>
      </w:tblGrid>
      <w:tr w:rsidR="00A85D14" w:rsidRPr="001A3312" w14:paraId="44D52047" w14:textId="77777777" w:rsidTr="001A3312">
        <w:trPr>
          <w:jc w:val="center"/>
        </w:trPr>
        <w:tc>
          <w:tcPr>
            <w:tcW w:w="2506" w:type="dxa"/>
          </w:tcPr>
          <w:p w14:paraId="68BD0F2E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Etapa</w:t>
            </w:r>
          </w:p>
        </w:tc>
        <w:tc>
          <w:tcPr>
            <w:tcW w:w="2162" w:type="dxa"/>
          </w:tcPr>
          <w:p w14:paraId="37FC451B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Recurso(s) a optimizar</w:t>
            </w:r>
          </w:p>
        </w:tc>
        <w:tc>
          <w:tcPr>
            <w:tcW w:w="2152" w:type="dxa"/>
          </w:tcPr>
          <w:p w14:paraId="63F3FE23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Acción propuesta</w:t>
            </w:r>
          </w:p>
        </w:tc>
        <w:tc>
          <w:tcPr>
            <w:tcW w:w="2150" w:type="dxa"/>
          </w:tcPr>
          <w:p w14:paraId="2269830C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Resultado esperado (medible)</w:t>
            </w:r>
          </w:p>
        </w:tc>
      </w:tr>
      <w:tr w:rsidR="00A85D14" w14:paraId="11302F56" w14:textId="77777777" w:rsidTr="001A3312">
        <w:trPr>
          <w:jc w:val="center"/>
        </w:trPr>
        <w:tc>
          <w:tcPr>
            <w:tcW w:w="2506" w:type="dxa"/>
          </w:tcPr>
          <w:p w14:paraId="3F44111F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Abastecimiento</w:t>
            </w:r>
          </w:p>
        </w:tc>
        <w:tc>
          <w:tcPr>
            <w:tcW w:w="2162" w:type="dxa"/>
          </w:tcPr>
          <w:p w14:paraId="3151971F" w14:textId="77777777" w:rsidR="00A85D14" w:rsidRDefault="00A85D14"/>
        </w:tc>
        <w:tc>
          <w:tcPr>
            <w:tcW w:w="2152" w:type="dxa"/>
          </w:tcPr>
          <w:p w14:paraId="221F5755" w14:textId="77777777" w:rsidR="00A85D14" w:rsidRDefault="00A85D14"/>
        </w:tc>
        <w:tc>
          <w:tcPr>
            <w:tcW w:w="2150" w:type="dxa"/>
          </w:tcPr>
          <w:p w14:paraId="27660DE7" w14:textId="77777777" w:rsidR="00A85D14" w:rsidRDefault="00A85D14"/>
        </w:tc>
      </w:tr>
      <w:tr w:rsidR="00A85D14" w14:paraId="32C46599" w14:textId="77777777" w:rsidTr="001A3312">
        <w:trPr>
          <w:jc w:val="center"/>
        </w:trPr>
        <w:tc>
          <w:tcPr>
            <w:tcW w:w="2506" w:type="dxa"/>
          </w:tcPr>
          <w:p w14:paraId="0094B69C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Operación / Atención</w:t>
            </w:r>
          </w:p>
        </w:tc>
        <w:tc>
          <w:tcPr>
            <w:tcW w:w="2162" w:type="dxa"/>
          </w:tcPr>
          <w:p w14:paraId="642E3345" w14:textId="77777777" w:rsidR="00A85D14" w:rsidRDefault="00A85D14"/>
        </w:tc>
        <w:tc>
          <w:tcPr>
            <w:tcW w:w="2152" w:type="dxa"/>
          </w:tcPr>
          <w:p w14:paraId="5B71CB89" w14:textId="77777777" w:rsidR="00A85D14" w:rsidRDefault="00A85D14"/>
        </w:tc>
        <w:tc>
          <w:tcPr>
            <w:tcW w:w="2150" w:type="dxa"/>
          </w:tcPr>
          <w:p w14:paraId="379A3A89" w14:textId="77777777" w:rsidR="00A85D14" w:rsidRDefault="00A85D14"/>
        </w:tc>
      </w:tr>
      <w:tr w:rsidR="00A85D14" w14:paraId="6F798CDD" w14:textId="77777777" w:rsidTr="001A3312">
        <w:trPr>
          <w:jc w:val="center"/>
        </w:trPr>
        <w:tc>
          <w:tcPr>
            <w:tcW w:w="2506" w:type="dxa"/>
          </w:tcPr>
          <w:p w14:paraId="337A7187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Postservicio / Disposición</w:t>
            </w:r>
          </w:p>
        </w:tc>
        <w:tc>
          <w:tcPr>
            <w:tcW w:w="2162" w:type="dxa"/>
          </w:tcPr>
          <w:p w14:paraId="7B6224CD" w14:textId="77777777" w:rsidR="00A85D14" w:rsidRDefault="00A85D14"/>
        </w:tc>
        <w:tc>
          <w:tcPr>
            <w:tcW w:w="2152" w:type="dxa"/>
          </w:tcPr>
          <w:p w14:paraId="7F2AC7BA" w14:textId="77777777" w:rsidR="00A85D14" w:rsidRDefault="00A85D14"/>
        </w:tc>
        <w:tc>
          <w:tcPr>
            <w:tcW w:w="2150" w:type="dxa"/>
          </w:tcPr>
          <w:p w14:paraId="273D2322" w14:textId="77777777" w:rsidR="00A85D14" w:rsidRDefault="00A85D14"/>
        </w:tc>
      </w:tr>
      <w:tr w:rsidR="00A85D14" w14:paraId="728CC8CE" w14:textId="77777777" w:rsidTr="001A3312">
        <w:trPr>
          <w:jc w:val="center"/>
        </w:trPr>
        <w:tc>
          <w:tcPr>
            <w:tcW w:w="2506" w:type="dxa"/>
          </w:tcPr>
          <w:p w14:paraId="251DFF5C" w14:textId="77777777" w:rsidR="00A85D14" w:rsidRPr="001A3312" w:rsidRDefault="00F53DAC">
            <w:pPr>
              <w:rPr>
                <w:sz w:val="20"/>
                <w:szCs w:val="20"/>
              </w:rPr>
            </w:pPr>
            <w:r w:rsidRPr="001A3312">
              <w:rPr>
                <w:sz w:val="20"/>
                <w:szCs w:val="20"/>
              </w:rPr>
              <w:t>Transversal (personas/gestión)</w:t>
            </w:r>
          </w:p>
        </w:tc>
        <w:tc>
          <w:tcPr>
            <w:tcW w:w="2162" w:type="dxa"/>
          </w:tcPr>
          <w:p w14:paraId="0ADA36AE" w14:textId="77777777" w:rsidR="00A85D14" w:rsidRDefault="00A85D14"/>
        </w:tc>
        <w:tc>
          <w:tcPr>
            <w:tcW w:w="2152" w:type="dxa"/>
          </w:tcPr>
          <w:p w14:paraId="707064E9" w14:textId="77777777" w:rsidR="00A85D14" w:rsidRDefault="00A85D14"/>
        </w:tc>
        <w:tc>
          <w:tcPr>
            <w:tcW w:w="2150" w:type="dxa"/>
          </w:tcPr>
          <w:p w14:paraId="22DC2539" w14:textId="77777777" w:rsidR="00A85D14" w:rsidRDefault="00A85D14"/>
        </w:tc>
      </w:tr>
    </w:tbl>
    <w:p w14:paraId="15A042A0" w14:textId="77777777" w:rsidR="001A3312" w:rsidRDefault="001A3312"/>
    <w:p w14:paraId="7FEAF543" w14:textId="0FB4E8D2" w:rsidR="00A85D14" w:rsidRDefault="00F53DAC">
      <w:r>
        <w:lastRenderedPageBreak/>
        <w:t>__________________________________________________________</w:t>
      </w:r>
    </w:p>
    <w:p w14:paraId="73D00997" w14:textId="1453EDBD" w:rsidR="00A85D14" w:rsidRDefault="00F53DAC">
      <w:r>
        <w:t>__________________________________________________________</w:t>
      </w:r>
    </w:p>
    <w:p w14:paraId="0F0CE89C" w14:textId="72D43AC8" w:rsidR="00A85D14" w:rsidRDefault="00F53DAC">
      <w:r>
        <w:t>__________________________________________________________</w:t>
      </w:r>
    </w:p>
    <w:p w14:paraId="1AE14DE9" w14:textId="5A1C3E89" w:rsidR="00A85D14" w:rsidRDefault="001A3312" w:rsidP="00FC1F04">
      <w:pPr>
        <w:pStyle w:val="Ttulo2"/>
        <w:spacing w:before="240"/>
      </w:pPr>
      <w:bookmarkStart w:id="12" w:name="_Toc226462113"/>
      <w:r>
        <w:t>11. Formalidad y autonomía</w:t>
      </w:r>
      <w:bookmarkEnd w:id="12"/>
      <w:r>
        <w:t xml:space="preserve"> </w:t>
      </w:r>
    </w:p>
    <w:p w14:paraId="79087ED9" w14:textId="77777777" w:rsidR="001A3312" w:rsidRDefault="001A3312" w:rsidP="001A3312">
      <w:r>
        <w:t>Cumplimiento de estructura, formato, redacción, citación APA, entrega en plazo y evidencia de organización del equipo (roles/bitácora breve).</w:t>
      </w:r>
    </w:p>
    <w:p w14:paraId="55F75154" w14:textId="77777777" w:rsidR="001A3312" w:rsidRDefault="001A3312" w:rsidP="001A3312">
      <w:proofErr w:type="spellStart"/>
      <w:r>
        <w:t>Checklist</w:t>
      </w:r>
      <w:proofErr w:type="spellEnd"/>
      <w:r>
        <w:t>:</w:t>
      </w:r>
    </w:p>
    <w:p w14:paraId="0BF7DF28" w14:textId="77777777" w:rsidR="001A3312" w:rsidRDefault="001A3312" w:rsidP="001A3312">
      <w:r>
        <w:rPr>
          <w:rFonts w:ascii="Segoe UI Symbol" w:hAnsi="Segoe UI Symbol" w:cs="Segoe UI Symbol"/>
        </w:rPr>
        <w:t>☐</w:t>
      </w:r>
      <w:r>
        <w:t xml:space="preserve"> Secciones 1–11 completas y tablas completas.</w:t>
      </w:r>
    </w:p>
    <w:p w14:paraId="3F38BAA1" w14:textId="77777777" w:rsidR="001A3312" w:rsidRDefault="001A3312" w:rsidP="001A3312">
      <w:r>
        <w:rPr>
          <w:rFonts w:ascii="Segoe UI Symbol" w:hAnsi="Segoe UI Symbol" w:cs="Segoe UI Symbol"/>
        </w:rPr>
        <w:t>☐</w:t>
      </w:r>
      <w:r>
        <w:t xml:space="preserve"> Entrega en formato PDF y en plazo.</w:t>
      </w:r>
    </w:p>
    <w:p w14:paraId="7E5C75B2" w14:textId="77777777" w:rsidR="001A3312" w:rsidRDefault="001A3312" w:rsidP="001A3312">
      <w:r>
        <w:rPr>
          <w:rFonts w:ascii="Segoe UI Symbol" w:hAnsi="Segoe UI Symbol" w:cs="Segoe UI Symbol"/>
        </w:rPr>
        <w:t>☐</w:t>
      </w:r>
      <w:r>
        <w:t xml:space="preserve"> Redacción clara y citación APA (cuando corresponda).</w:t>
      </w:r>
    </w:p>
    <w:p w14:paraId="3C1C2B3F" w14:textId="77777777" w:rsidR="001A3312" w:rsidRDefault="001A3312" w:rsidP="001A3312">
      <w:r>
        <w:rPr>
          <w:rFonts w:ascii="Segoe UI Symbol" w:hAnsi="Segoe UI Symbol" w:cs="Segoe UI Symbol"/>
        </w:rPr>
        <w:t>☐</w:t>
      </w:r>
      <w:r>
        <w:t xml:space="preserve"> Anexo 1 adjunto.</w:t>
      </w:r>
    </w:p>
    <w:p w14:paraId="1FB3D3D9" w14:textId="77777777" w:rsidR="001A3312" w:rsidRDefault="001A3312" w:rsidP="001A3312">
      <w:r>
        <w:rPr>
          <w:rFonts w:ascii="Segoe UI Symbol" w:hAnsi="Segoe UI Symbol" w:cs="Segoe UI Symbol"/>
        </w:rPr>
        <w:t>☐</w:t>
      </w:r>
      <w:r>
        <w:t xml:space="preserve"> Roles y bitácora del equipo incluidos.</w:t>
      </w:r>
    </w:p>
    <w:p w14:paraId="6BE49124" w14:textId="77777777" w:rsidR="001A3312" w:rsidRDefault="001A3312" w:rsidP="001A3312"/>
    <w:p w14:paraId="50D2FC01" w14:textId="77777777" w:rsidR="001A3312" w:rsidRDefault="001A3312" w:rsidP="001A3312">
      <w:r>
        <w:t>Roles del equipo (breve):</w:t>
      </w:r>
    </w:p>
    <w:p w14:paraId="491A99D7" w14:textId="718D9E11" w:rsidR="001A3312" w:rsidRDefault="001A3312" w:rsidP="001A3312">
      <w:r>
        <w:t>____________________________________________________________________________________________________________________</w:t>
      </w:r>
    </w:p>
    <w:p w14:paraId="1C8CA107" w14:textId="0E1FEB8E" w:rsidR="001A3312" w:rsidRDefault="001A3312" w:rsidP="001A3312">
      <w:r>
        <w:t>____________________________________________________________________________________________________________________</w:t>
      </w:r>
    </w:p>
    <w:p w14:paraId="5A0A4DCD" w14:textId="77777777" w:rsidR="001A3312" w:rsidRDefault="001A3312" w:rsidP="00FC1F04">
      <w:pPr>
        <w:spacing w:before="240"/>
      </w:pPr>
      <w:r>
        <w:t>Bitácora breve (3–6 líneas):</w:t>
      </w:r>
    </w:p>
    <w:p w14:paraId="58579D85" w14:textId="0D73C1C3" w:rsidR="001A3312" w:rsidRDefault="001A3312" w:rsidP="001A3312">
      <w:r>
        <w:t>____________________________________________________________________________________________________________________</w:t>
      </w:r>
    </w:p>
    <w:p w14:paraId="01F1821F" w14:textId="6E6964FC" w:rsidR="001A3312" w:rsidRDefault="001A3312" w:rsidP="001A3312">
      <w:r>
        <w:t>______________________________________________________________________________________________________________________________________________________________________________</w:t>
      </w:r>
    </w:p>
    <w:p w14:paraId="5586A9AD" w14:textId="77777777" w:rsidR="001A3312" w:rsidRDefault="001A3312" w:rsidP="001A3312">
      <w:r>
        <w:lastRenderedPageBreak/>
        <w:t>Referencias (APA)</w:t>
      </w:r>
    </w:p>
    <w:p w14:paraId="2A284756" w14:textId="77777777" w:rsidR="001A3312" w:rsidRDefault="001A3312" w:rsidP="001A3312">
      <w:r>
        <w:t>Incluya aquí todas las fuentes utilizadas (apunte Semana 5, documentos institucionales, sitios oficiales, etc.).</w:t>
      </w:r>
    </w:p>
    <w:p w14:paraId="664580E3" w14:textId="20F4D45D" w:rsidR="001A3312" w:rsidRDefault="001A3312" w:rsidP="001A3312">
      <w:r>
        <w:t>__________________________________________________________</w:t>
      </w:r>
    </w:p>
    <w:p w14:paraId="136E6BB8" w14:textId="6B83BE43" w:rsidR="001A3312" w:rsidRDefault="001A3312" w:rsidP="001A3312">
      <w:r>
        <w:t>__________________________________________________________</w:t>
      </w:r>
    </w:p>
    <w:p w14:paraId="0E2730DD" w14:textId="3826FF4F" w:rsidR="001A3312" w:rsidRDefault="001A3312" w:rsidP="001A3312">
      <w:r>
        <w:t>__________________________________________________________</w:t>
      </w:r>
    </w:p>
    <w:p w14:paraId="108A388C" w14:textId="77777777" w:rsidR="001A3312" w:rsidRDefault="001A3312" w:rsidP="00FC1F04">
      <w:pPr>
        <w:spacing w:before="240"/>
      </w:pPr>
      <w:r>
        <w:t>Anexos</w:t>
      </w:r>
    </w:p>
    <w:p w14:paraId="21A8176C" w14:textId="77777777" w:rsidR="001A3312" w:rsidRDefault="001A3312" w:rsidP="001A3312">
      <w:r>
        <w:t>Anexo 1: Ficha técnica S4 o resumen del caso simulado.</w:t>
      </w:r>
    </w:p>
    <w:p w14:paraId="6BBE7037" w14:textId="4B1D53FD" w:rsidR="00A85D14" w:rsidRDefault="001A3312" w:rsidP="001A3312">
      <w:r>
        <w:t>Anexo 2 (opcional): Evidencias (fotos, enlaces, capturas, etc.).______________________________________________________</w:t>
      </w:r>
    </w:p>
    <w:p w14:paraId="03E3F096" w14:textId="2115092D" w:rsidR="00A85D14" w:rsidRDefault="00F53DAC">
      <w:r>
        <w:t>__________________________________________________________</w:t>
      </w:r>
    </w:p>
    <w:sectPr w:rsidR="00A85D14" w:rsidSect="00641E85">
      <w:headerReference w:type="default" r:id="rId13"/>
      <w:footerReference w:type="default" r:id="rId14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1B208" w14:textId="77777777" w:rsidR="00312F31" w:rsidRDefault="00312F31" w:rsidP="00E36C24">
      <w:pPr>
        <w:spacing w:line="240" w:lineRule="auto"/>
      </w:pPr>
      <w:r>
        <w:separator/>
      </w:r>
    </w:p>
  </w:endnote>
  <w:endnote w:type="continuationSeparator" w:id="0">
    <w:p w14:paraId="1D278595" w14:textId="77777777" w:rsidR="00312F31" w:rsidRDefault="00312F31" w:rsidP="00E36C24">
      <w:pPr>
        <w:spacing w:line="240" w:lineRule="auto"/>
      </w:pPr>
      <w:r>
        <w:continuationSeparator/>
      </w:r>
    </w:p>
  </w:endnote>
  <w:endnote w:type="continuationNotice" w:id="1">
    <w:p w14:paraId="7705F9A2" w14:textId="77777777" w:rsidR="00312F31" w:rsidRDefault="00312F3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 Lt BT"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3CA6FD86" w14:textId="43AF709A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  <w:lang w:eastAsia="es-CL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31ED6B5C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E41FAE" w:rsidRPr="00E41FAE">
          <w:rPr>
            <w:noProof/>
            <w:szCs w:val="24"/>
            <w:lang w:val="es-ES"/>
          </w:rPr>
          <w:t>9</w:t>
        </w:r>
        <w:r w:rsidR="00061B69" w:rsidRPr="007F51BF">
          <w:rPr>
            <w:szCs w:val="24"/>
          </w:rPr>
          <w:fldChar w:fldCharType="end"/>
        </w:r>
      </w:p>
    </w:sdtContent>
  </w:sdt>
  <w:p w14:paraId="6D58CB3A" w14:textId="77777777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8C9B" w14:textId="77777777" w:rsidR="00312F31" w:rsidRDefault="00312F31" w:rsidP="00E36C24">
      <w:pPr>
        <w:spacing w:line="240" w:lineRule="auto"/>
      </w:pPr>
      <w:r>
        <w:separator/>
      </w:r>
    </w:p>
  </w:footnote>
  <w:footnote w:type="continuationSeparator" w:id="0">
    <w:p w14:paraId="705DD495" w14:textId="77777777" w:rsidR="00312F31" w:rsidRDefault="00312F31" w:rsidP="00E36C24">
      <w:pPr>
        <w:spacing w:line="240" w:lineRule="auto"/>
      </w:pPr>
      <w:r>
        <w:continuationSeparator/>
      </w:r>
    </w:p>
  </w:footnote>
  <w:footnote w:type="continuationNotice" w:id="1">
    <w:p w14:paraId="5DA56882" w14:textId="77777777" w:rsidR="00312F31" w:rsidRDefault="00312F3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C4D4E" w14:textId="77777777" w:rsidR="00EE2ECE" w:rsidRDefault="00A95C8A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900416976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4C5137"/>
    <w:multiLevelType w:val="multilevel"/>
    <w:tmpl w:val="F5B4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255187">
    <w:abstractNumId w:val="23"/>
  </w:num>
  <w:num w:numId="2" w16cid:durableId="1862821753">
    <w:abstractNumId w:val="17"/>
  </w:num>
  <w:num w:numId="3" w16cid:durableId="1126465199">
    <w:abstractNumId w:val="42"/>
  </w:num>
  <w:num w:numId="4" w16cid:durableId="526336923">
    <w:abstractNumId w:val="46"/>
  </w:num>
  <w:num w:numId="5" w16cid:durableId="2103715797">
    <w:abstractNumId w:val="15"/>
  </w:num>
  <w:num w:numId="6" w16cid:durableId="1643265158">
    <w:abstractNumId w:val="2"/>
  </w:num>
  <w:num w:numId="7" w16cid:durableId="1820268160">
    <w:abstractNumId w:val="0"/>
  </w:num>
  <w:num w:numId="8" w16cid:durableId="8408319">
    <w:abstractNumId w:val="3"/>
  </w:num>
  <w:num w:numId="9" w16cid:durableId="713697471">
    <w:abstractNumId w:val="12"/>
  </w:num>
  <w:num w:numId="10" w16cid:durableId="404301782">
    <w:abstractNumId w:val="30"/>
  </w:num>
  <w:num w:numId="11" w16cid:durableId="1064916633">
    <w:abstractNumId w:val="7"/>
  </w:num>
  <w:num w:numId="12" w16cid:durableId="1316445768">
    <w:abstractNumId w:val="49"/>
  </w:num>
  <w:num w:numId="13" w16cid:durableId="355539544">
    <w:abstractNumId w:val="8"/>
  </w:num>
  <w:num w:numId="14" w16cid:durableId="1992830425">
    <w:abstractNumId w:val="33"/>
  </w:num>
  <w:num w:numId="15" w16cid:durableId="1927304461">
    <w:abstractNumId w:val="24"/>
  </w:num>
  <w:num w:numId="16" w16cid:durableId="2045205460">
    <w:abstractNumId w:val="22"/>
  </w:num>
  <w:num w:numId="17" w16cid:durableId="1676027960">
    <w:abstractNumId w:val="37"/>
  </w:num>
  <w:num w:numId="18" w16cid:durableId="558788539">
    <w:abstractNumId w:val="35"/>
  </w:num>
  <w:num w:numId="19" w16cid:durableId="1248417796">
    <w:abstractNumId w:val="39"/>
  </w:num>
  <w:num w:numId="20" w16cid:durableId="876431269">
    <w:abstractNumId w:val="21"/>
  </w:num>
  <w:num w:numId="21" w16cid:durableId="1476947433">
    <w:abstractNumId w:val="14"/>
  </w:num>
  <w:num w:numId="22" w16cid:durableId="170800244">
    <w:abstractNumId w:val="27"/>
  </w:num>
  <w:num w:numId="23" w16cid:durableId="2087922934">
    <w:abstractNumId w:val="47"/>
  </w:num>
  <w:num w:numId="24" w16cid:durableId="1894583107">
    <w:abstractNumId w:val="13"/>
  </w:num>
  <w:num w:numId="25" w16cid:durableId="1051148305">
    <w:abstractNumId w:val="36"/>
  </w:num>
  <w:num w:numId="26" w16cid:durableId="895361714">
    <w:abstractNumId w:val="19"/>
  </w:num>
  <w:num w:numId="27" w16cid:durableId="1259827943">
    <w:abstractNumId w:val="45"/>
  </w:num>
  <w:num w:numId="28" w16cid:durableId="460419163">
    <w:abstractNumId w:val="11"/>
  </w:num>
  <w:num w:numId="29" w16cid:durableId="1865942414">
    <w:abstractNumId w:val="25"/>
  </w:num>
  <w:num w:numId="30" w16cid:durableId="814491402">
    <w:abstractNumId w:val="26"/>
  </w:num>
  <w:num w:numId="31" w16cid:durableId="25520059">
    <w:abstractNumId w:val="16"/>
  </w:num>
  <w:num w:numId="32" w16cid:durableId="1705015351">
    <w:abstractNumId w:val="18"/>
  </w:num>
  <w:num w:numId="33" w16cid:durableId="917593969">
    <w:abstractNumId w:val="29"/>
  </w:num>
  <w:num w:numId="34" w16cid:durableId="2062901621">
    <w:abstractNumId w:val="5"/>
  </w:num>
  <w:num w:numId="35" w16cid:durableId="1438939780">
    <w:abstractNumId w:val="44"/>
  </w:num>
  <w:num w:numId="36" w16cid:durableId="1728339206">
    <w:abstractNumId w:val="43"/>
  </w:num>
  <w:num w:numId="37" w16cid:durableId="1926180871">
    <w:abstractNumId w:val="4"/>
  </w:num>
  <w:num w:numId="38" w16cid:durableId="1811819576">
    <w:abstractNumId w:val="9"/>
  </w:num>
  <w:num w:numId="39" w16cid:durableId="2101952448">
    <w:abstractNumId w:val="38"/>
  </w:num>
  <w:num w:numId="40" w16cid:durableId="553780206">
    <w:abstractNumId w:val="1"/>
  </w:num>
  <w:num w:numId="41" w16cid:durableId="28847354">
    <w:abstractNumId w:val="34"/>
  </w:num>
  <w:num w:numId="42" w16cid:durableId="161818651">
    <w:abstractNumId w:val="32"/>
  </w:num>
  <w:num w:numId="43" w16cid:durableId="1768228617">
    <w:abstractNumId w:val="41"/>
  </w:num>
  <w:num w:numId="44" w16cid:durableId="433012706">
    <w:abstractNumId w:val="48"/>
  </w:num>
  <w:num w:numId="45" w16cid:durableId="968361078">
    <w:abstractNumId w:val="20"/>
  </w:num>
  <w:num w:numId="46" w16cid:durableId="1517503153">
    <w:abstractNumId w:val="40"/>
  </w:num>
  <w:num w:numId="47" w16cid:durableId="341401742">
    <w:abstractNumId w:val="10"/>
  </w:num>
  <w:num w:numId="48" w16cid:durableId="152839344">
    <w:abstractNumId w:val="6"/>
  </w:num>
  <w:num w:numId="49" w16cid:durableId="716390215">
    <w:abstractNumId w:val="28"/>
  </w:num>
  <w:num w:numId="50" w16cid:durableId="556356970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E6D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6389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1D23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312"/>
    <w:rsid w:val="001A33FF"/>
    <w:rsid w:val="001A346F"/>
    <w:rsid w:val="001A461F"/>
    <w:rsid w:val="001A494A"/>
    <w:rsid w:val="001A4DB4"/>
    <w:rsid w:val="001B0870"/>
    <w:rsid w:val="001B34F1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1715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0D4A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2F31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7C9"/>
    <w:rsid w:val="00393F77"/>
    <w:rsid w:val="0039422F"/>
    <w:rsid w:val="00394A0A"/>
    <w:rsid w:val="00395ED6"/>
    <w:rsid w:val="00396C38"/>
    <w:rsid w:val="00396CC1"/>
    <w:rsid w:val="003975C9"/>
    <w:rsid w:val="003A0813"/>
    <w:rsid w:val="003A1192"/>
    <w:rsid w:val="003A1CCF"/>
    <w:rsid w:val="003A3145"/>
    <w:rsid w:val="003A38BE"/>
    <w:rsid w:val="003A69CC"/>
    <w:rsid w:val="003A6BB7"/>
    <w:rsid w:val="003A7D99"/>
    <w:rsid w:val="003B135B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317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97B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960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5FC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5C53"/>
    <w:rsid w:val="005F6849"/>
    <w:rsid w:val="00601F1F"/>
    <w:rsid w:val="00602A91"/>
    <w:rsid w:val="006035A6"/>
    <w:rsid w:val="00605A78"/>
    <w:rsid w:val="0060670A"/>
    <w:rsid w:val="006068DE"/>
    <w:rsid w:val="00610F5A"/>
    <w:rsid w:val="00610FCB"/>
    <w:rsid w:val="006111C9"/>
    <w:rsid w:val="00612675"/>
    <w:rsid w:val="00612A55"/>
    <w:rsid w:val="00614BC8"/>
    <w:rsid w:val="0061627F"/>
    <w:rsid w:val="0061647F"/>
    <w:rsid w:val="00620111"/>
    <w:rsid w:val="00620CE5"/>
    <w:rsid w:val="00621947"/>
    <w:rsid w:val="00621985"/>
    <w:rsid w:val="006258C4"/>
    <w:rsid w:val="00625B12"/>
    <w:rsid w:val="00625F91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1D0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36B9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2928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1551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0E45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0A7D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0D18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47A4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5D14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3E6D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2036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5B5B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77FD5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4D0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5F81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1FAE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56F92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DAC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1F0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F96A1"/>
  <w15:chartTrackingRefBased/>
  <w15:docId w15:val="{27AA378D-97A4-4A5F-A2B3-A45293A5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a%20Matus\Documents\2026\IAN503-Fco%20Sahonero_Anat%20para%20anim%203D\IAN503_Plantilla_entrega%20de%20trabajos%20estudiantes.dotx" TargetMode="External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9decb8802e01cb440ca5c82a6c134c63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fe4620c84419a28a61a4f2354dbd6ba1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  <xsd:enumeration value="5-En producción CG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>2-Revisado por editor</Estado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6BF8ED-BD6A-4E8B-8947-FCA5AA551B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2D48A1-325F-460F-AB44-145796C4B0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IAN503_Plantilla_entrega de trabajos estudiantes</Template>
  <TotalTime>3</TotalTime>
  <Pages>9</Pages>
  <Words>1016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Veronica Matus Vergara</dc:creator>
  <cp:keywords/>
  <dc:description/>
  <cp:lastModifiedBy>David Andres Villagran Ruz</cp:lastModifiedBy>
  <cp:revision>3</cp:revision>
  <cp:lastPrinted>2022-01-04T21:01:00Z</cp:lastPrinted>
  <dcterms:created xsi:type="dcterms:W3CDTF">2026-04-13T20:26:00Z</dcterms:created>
  <dcterms:modified xsi:type="dcterms:W3CDTF">2026-04-16T16:31:00Z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  <property fmtid="{D5CDD505-2E9C-101B-9397-08002B2CF9AE}" pid="3" name="MediaServiceImageTags">
    <vt:lpwstr/>
  </property>
</Properties>
</file>